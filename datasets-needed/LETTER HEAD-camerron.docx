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918D2" w14:textId="6E90C671" w:rsidR="0082700A" w:rsidRPr="0065784F" w:rsidRDefault="00285BEE" w:rsidP="00C464A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Techno Commercial</w:t>
      </w:r>
      <w:r w:rsidR="00143525">
        <w:rPr>
          <w:b/>
          <w:bCs/>
          <w:sz w:val="28"/>
          <w:szCs w:val="28"/>
          <w:u w:val="single"/>
        </w:rPr>
        <w:t xml:space="preserve"> Offer</w:t>
      </w:r>
    </w:p>
    <w:p w14:paraId="1C335A7C" w14:textId="77777777" w:rsidR="00EC340A" w:rsidRPr="00C464A0" w:rsidRDefault="00EC340A" w:rsidP="00EF2060">
      <w:pPr>
        <w:ind w:left="270"/>
        <w:rPr>
          <w:sz w:val="4"/>
          <w:szCs w:val="4"/>
        </w:rPr>
      </w:pPr>
    </w:p>
    <w:p w14:paraId="69FD9F1F" w14:textId="4D5ED0E5" w:rsidR="00EF2060" w:rsidRPr="00E95BD9" w:rsidRDefault="00EF2060" w:rsidP="00C464A0">
      <w:r w:rsidRPr="00E95BD9">
        <w:t>C</w:t>
      </w:r>
      <w:r w:rsidR="00143525">
        <w:t>ameroon</w:t>
      </w:r>
      <w:r w:rsidRPr="00E95BD9">
        <w:t xml:space="preserve">, </w:t>
      </w:r>
      <w:proofErr w:type="gramStart"/>
      <w:r w:rsidR="00D65463">
        <w:t>Date :</w:t>
      </w:r>
      <w:proofErr w:type="gramEnd"/>
      <w:r w:rsidR="00D65463">
        <w:t xml:space="preserve"> ………</w:t>
      </w:r>
      <w:proofErr w:type="gramStart"/>
      <w:r w:rsidR="00D65463">
        <w:t>…..</w:t>
      </w:r>
      <w:proofErr w:type="gramEnd"/>
      <w:r w:rsidRPr="00E95BD9">
        <w:t xml:space="preserve">                                                                                                    </w:t>
      </w:r>
      <w:r w:rsidR="002F713C" w:rsidRPr="00E95BD9">
        <w:t xml:space="preserve"> </w:t>
      </w:r>
      <w:proofErr w:type="gramStart"/>
      <w:r w:rsidR="002F713C" w:rsidRPr="00E95BD9">
        <w:t>No</w:t>
      </w:r>
      <w:r w:rsidRPr="00E95BD9">
        <w:t> :</w:t>
      </w:r>
      <w:proofErr w:type="gramEnd"/>
      <w:r w:rsidRPr="00E95BD9">
        <w:t xml:space="preserve"> SV/</w:t>
      </w:r>
      <w:r w:rsidR="00D65463">
        <w:t>……</w:t>
      </w:r>
      <w:r w:rsidRPr="00E95BD9">
        <w:t>/2024</w:t>
      </w:r>
    </w:p>
    <w:p w14:paraId="0AD1663C" w14:textId="3EAE44DB" w:rsidR="002F713C" w:rsidRPr="00E95BD9" w:rsidRDefault="00E95BD9" w:rsidP="002F713C">
      <w:r>
        <w:t xml:space="preserve">madam and sirs </w:t>
      </w:r>
    </w:p>
    <w:sectPr w:rsidR="002F713C" w:rsidRPr="00E95BD9" w:rsidSect="008B443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7" w:h="16839" w:code="9"/>
      <w:pgMar w:top="720" w:right="720" w:bottom="72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566A6" w14:textId="77777777" w:rsidR="00241414" w:rsidRDefault="00241414" w:rsidP="000E7E1B">
      <w:r>
        <w:separator/>
      </w:r>
    </w:p>
  </w:endnote>
  <w:endnote w:type="continuationSeparator" w:id="0">
    <w:p w14:paraId="15C04780" w14:textId="77777777" w:rsidR="00241414" w:rsidRDefault="00241414" w:rsidP="000E7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54DF2" w14:textId="77777777" w:rsidR="000E7E1B" w:rsidRDefault="000E7E1B" w:rsidP="000E7E1B">
    <w:pPr>
      <w:pStyle w:val="Footer"/>
      <w:framePr w:wrap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23EAB" w14:textId="088B061C" w:rsidR="000A6EA8" w:rsidRDefault="00C41097" w:rsidP="000A6EA8">
    <w:pPr>
      <w:spacing w:after="0"/>
      <w:jc w:val="center"/>
      <w:rPr>
        <w:rFonts w:ascii="Times New Roman" w:hAnsi="Times New Roman" w:cs="Times New Roman"/>
        <w:b/>
        <w:bCs/>
        <w:sz w:val="16"/>
        <w:lang w:val="fr-FR"/>
      </w:rPr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7AEA4DD" wp14:editId="5104CC81">
              <wp:simplePos x="0" y="0"/>
              <wp:positionH relativeFrom="margin">
                <wp:posOffset>-344658</wp:posOffset>
              </wp:positionH>
              <wp:positionV relativeFrom="paragraph">
                <wp:posOffset>-83087</wp:posOffset>
              </wp:positionV>
              <wp:extent cx="7310071" cy="12016"/>
              <wp:effectExtent l="19050" t="19050" r="24765" b="26670"/>
              <wp:wrapNone/>
              <wp:docPr id="1872283572" name="Straight Connector 18722835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10071" cy="12016"/>
                      </a:xfrm>
                      <a:prstGeom prst="line">
                        <a:avLst/>
                      </a:prstGeom>
                      <a:ln w="28575">
                        <a:solidFill>
                          <a:srgbClr val="00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B9CEEE8" id="Straight Connector 187228357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7.15pt,-6.55pt" to="548.45pt,-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" strokecolor="#099" strokeweight="2.25pt">
              <v:stroke joinstyle="miter"/>
              <w10:wrap anchorx="margin"/>
            </v:line>
          </w:pict>
        </mc:Fallback>
      </mc:AlternateContent>
    </w:r>
    <w:r w:rsidRPr="00C41097">
      <w:rPr>
        <w:rFonts w:ascii="Times New Roman" w:hAnsi="Times New Roman" w:cs="Times New Roman"/>
        <w:noProof/>
        <w:sz w:val="16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2509E66" wp14:editId="0391E6F9">
              <wp:simplePos x="0" y="0"/>
              <wp:positionH relativeFrom="margin">
                <wp:align>right</wp:align>
              </wp:positionH>
              <wp:positionV relativeFrom="paragraph">
                <wp:posOffset>-128961</wp:posOffset>
              </wp:positionV>
              <wp:extent cx="413385" cy="325755"/>
              <wp:effectExtent l="0" t="0" r="0" b="0"/>
              <wp:wrapSquare wrapText="bothSides"/>
              <wp:docPr id="122359284" name="Flowchart: Alternate Process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413385" cy="32575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C83B4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737373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749B7E" w14:textId="77777777" w:rsidR="00C41097" w:rsidRDefault="00C41097" w:rsidP="00C41097">
                          <w:pPr>
                            <w:pStyle w:val="Footer"/>
                            <w:pBdr>
                              <w:top w:val="single" w:sz="12" w:space="1" w:color="0BD0D9" w:themeColor="accent3"/>
                              <w:bottom w:val="single" w:sz="48" w:space="1" w:color="0BD0D9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509E66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4" o:spid="_x0000_s1027" type="#_x0000_t176" style="position:absolute;left:0;text-align:left;margin-left:-18.65pt;margin-top:-10.15pt;width:32.55pt;height:25.65pt;flip:x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" filled="f" fillcolor="#5c83b4" stroked="f" strokecolor="#737373">
              <v:textbox>
                <w:txbxContent>
                  <w:p w14:paraId="1B749B7E" w14:textId="77777777" w:rsidR="00C41097" w:rsidRDefault="00C41097" w:rsidP="00C41097">
                    <w:pPr>
                      <w:pStyle w:val="Footer"/>
                      <w:pBdr>
                        <w:top w:val="single" w:sz="12" w:space="1" w:color="0BD0D9" w:themeColor="accent3"/>
                        <w:bottom w:val="single" w:sz="48" w:space="1" w:color="0BD0D9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noProof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E95BD9">
      <w:rPr>
        <w:rFonts w:ascii="Times New Roman" w:hAnsi="Times New Roman" w:cs="Times New Roman"/>
        <w:sz w:val="16"/>
        <w:lang w:val="fr-FR"/>
      </w:rPr>
      <w:t xml:space="preserve">MENT ET TRAVAUX </w:t>
    </w:r>
    <w:proofErr w:type="gramStart"/>
    <w:r w:rsidRPr="00E95BD9">
      <w:rPr>
        <w:rFonts w:ascii="Times New Roman" w:hAnsi="Times New Roman" w:cs="Times New Roman"/>
        <w:sz w:val="16"/>
        <w:lang w:val="fr-FR"/>
      </w:rPr>
      <w:t>PUBLICS;</w:t>
    </w:r>
    <w:proofErr w:type="gramEnd"/>
    <w:r w:rsidRPr="00E95BD9">
      <w:rPr>
        <w:lang w:val="fr-FR"/>
      </w:rPr>
      <w:t xml:space="preserve"> </w:t>
    </w:r>
    <w:r w:rsidRPr="00E95BD9">
      <w:rPr>
        <w:rFonts w:ascii="Times New Roman" w:hAnsi="Times New Roman" w:cs="Times New Roman"/>
        <w:sz w:val="16"/>
        <w:lang w:val="fr-FR"/>
      </w:rPr>
      <w:t>COMMERCE GENERAL (IMPORT-EXPORT</w:t>
    </w:r>
    <w:proofErr w:type="gramStart"/>
    <w:r w:rsidRPr="00E95BD9">
      <w:rPr>
        <w:rFonts w:ascii="Times New Roman" w:hAnsi="Times New Roman" w:cs="Times New Roman"/>
        <w:sz w:val="16"/>
        <w:lang w:val="fr-FR"/>
      </w:rPr>
      <w:t>);</w:t>
    </w:r>
    <w:proofErr w:type="gramEnd"/>
    <w:r w:rsidRPr="00E95BD9">
      <w:rPr>
        <w:rFonts w:ascii="Times New Roman" w:hAnsi="Times New Roman" w:cs="Times New Roman"/>
        <w:sz w:val="16"/>
        <w:lang w:val="fr-FR"/>
      </w:rPr>
      <w:t xml:space="preserve"> REPRESENTATION </w:t>
    </w:r>
    <w:proofErr w:type="gramStart"/>
    <w:r w:rsidRPr="00E95BD9">
      <w:rPr>
        <w:rFonts w:ascii="Times New Roman" w:hAnsi="Times New Roman" w:cs="Times New Roman"/>
        <w:sz w:val="16"/>
        <w:lang w:val="fr-FR"/>
      </w:rPr>
      <w:t>COMMERCIALE;</w:t>
    </w:r>
    <w:proofErr w:type="gramEnd"/>
    <w:r w:rsidRPr="00E95BD9">
      <w:rPr>
        <w:lang w:val="fr-FR"/>
      </w:rPr>
      <w:t xml:space="preserve"> </w:t>
    </w:r>
    <w:r w:rsidRPr="00E95BD9">
      <w:rPr>
        <w:rFonts w:ascii="Times New Roman" w:hAnsi="Times New Roman" w:cs="Times New Roman"/>
        <w:sz w:val="16"/>
        <w:lang w:val="fr-FR"/>
      </w:rPr>
      <w:t>AGRO-</w:t>
    </w:r>
    <w:proofErr w:type="gramStart"/>
    <w:r w:rsidRPr="00E95BD9">
      <w:rPr>
        <w:rFonts w:ascii="Times New Roman" w:hAnsi="Times New Roman" w:cs="Times New Roman"/>
        <w:sz w:val="16"/>
        <w:lang w:val="fr-FR"/>
      </w:rPr>
      <w:t>BUSINESS;</w:t>
    </w:r>
    <w:proofErr w:type="gramEnd"/>
    <w:r w:rsidRPr="00E95BD9">
      <w:rPr>
        <w:rFonts w:ascii="Times New Roman" w:hAnsi="Times New Roman" w:cs="Times New Roman"/>
        <w:sz w:val="16"/>
        <w:lang w:val="fr-FR"/>
      </w:rPr>
      <w:t xml:space="preserve"> </w:t>
    </w:r>
    <w:proofErr w:type="gramStart"/>
    <w:r w:rsidRPr="00E95BD9">
      <w:rPr>
        <w:rFonts w:ascii="Times New Roman" w:hAnsi="Times New Roman" w:cs="Times New Roman"/>
        <w:sz w:val="16"/>
        <w:lang w:val="fr-FR"/>
      </w:rPr>
      <w:t>PECHE;</w:t>
    </w:r>
    <w:proofErr w:type="gramEnd"/>
    <w:r w:rsidRPr="00E95BD9">
      <w:rPr>
        <w:lang w:val="fr-FR"/>
      </w:rPr>
      <w:t xml:space="preserve"> </w:t>
    </w:r>
    <w:proofErr w:type="gramStart"/>
    <w:r w:rsidRPr="00E95BD9">
      <w:rPr>
        <w:rFonts w:ascii="Times New Roman" w:hAnsi="Times New Roman" w:cs="Times New Roman"/>
        <w:sz w:val="16"/>
        <w:lang w:val="fr-FR"/>
      </w:rPr>
      <w:t>CONSULTATION;</w:t>
    </w:r>
    <w:proofErr w:type="gramEnd"/>
    <w:r w:rsidRPr="00E95BD9">
      <w:rPr>
        <w:lang w:val="fr-FR"/>
      </w:rPr>
      <w:t xml:space="preserve"> </w:t>
    </w:r>
    <w:r w:rsidRPr="00E95BD9">
      <w:rPr>
        <w:rFonts w:ascii="Times New Roman" w:hAnsi="Times New Roman" w:cs="Times New Roman"/>
        <w:sz w:val="16"/>
        <w:lang w:val="fr-FR"/>
      </w:rPr>
      <w:t xml:space="preserve">TRANSPORT </w:t>
    </w:r>
    <w:proofErr w:type="gramStart"/>
    <w:r w:rsidRPr="00E95BD9">
      <w:rPr>
        <w:rFonts w:ascii="Times New Roman" w:hAnsi="Times New Roman" w:cs="Times New Roman"/>
        <w:sz w:val="16"/>
        <w:lang w:val="fr-FR"/>
      </w:rPr>
      <w:t>LOGISTIQUE;</w:t>
    </w:r>
    <w:proofErr w:type="gramEnd"/>
    <w:r w:rsidRPr="00E95BD9">
      <w:rPr>
        <w:lang w:val="fr-FR"/>
      </w:rPr>
      <w:t xml:space="preserve"> </w:t>
    </w:r>
    <w:r w:rsidRPr="00E95BD9">
      <w:rPr>
        <w:rFonts w:ascii="Times New Roman" w:hAnsi="Times New Roman" w:cs="Times New Roman"/>
        <w:sz w:val="16"/>
        <w:lang w:val="fr-FR"/>
      </w:rPr>
      <w:t xml:space="preserve">PRESTATIONS DE </w:t>
    </w:r>
    <w:proofErr w:type="gramStart"/>
    <w:r w:rsidRPr="00E95BD9">
      <w:rPr>
        <w:rFonts w:ascii="Times New Roman" w:hAnsi="Times New Roman" w:cs="Times New Roman"/>
        <w:sz w:val="16"/>
        <w:lang w:val="fr-FR"/>
      </w:rPr>
      <w:t>SERVICES;</w:t>
    </w:r>
    <w:proofErr w:type="gramEnd"/>
    <w:r w:rsidRPr="00E95BD9">
      <w:rPr>
        <w:lang w:val="fr-FR"/>
      </w:rPr>
      <w:t xml:space="preserve"> </w:t>
    </w:r>
    <w:r w:rsidRPr="00E95BD9">
      <w:rPr>
        <w:rFonts w:ascii="Times New Roman" w:hAnsi="Times New Roman" w:cs="Times New Roman"/>
        <w:sz w:val="16"/>
        <w:lang w:val="fr-FR"/>
      </w:rPr>
      <w:t>DIVERS.</w:t>
    </w:r>
  </w:p>
  <w:p w14:paraId="44E30CA8" w14:textId="76B95441" w:rsidR="000A6EA8" w:rsidRPr="000A6EA8" w:rsidRDefault="000A6EA8" w:rsidP="000A6EA8">
    <w:pPr>
      <w:spacing w:after="0"/>
      <w:jc w:val="center"/>
      <w:rPr>
        <w:rFonts w:ascii="Times New Roman" w:hAnsi="Times New Roman" w:cs="Times New Roman"/>
        <w:sz w:val="14"/>
        <w:szCs w:val="14"/>
      </w:rPr>
    </w:pPr>
    <w:r w:rsidRPr="000A6EA8">
      <w:rPr>
        <w:rFonts w:ascii="Times New Roman" w:hAnsi="Times New Roman" w:cs="Times New Roman"/>
        <w:spacing w:val="24"/>
        <w:w w:val="119"/>
        <w:sz w:val="16"/>
        <w:szCs w:val="14"/>
      </w:rPr>
      <w:t>RCCM:CM-NSI-02-2025-B12-00560</w:t>
    </w:r>
  </w:p>
  <w:p w14:paraId="0D7363FF" w14:textId="55696737" w:rsidR="000466E6" w:rsidRPr="00A3493D" w:rsidRDefault="000466E6" w:rsidP="00C41097">
    <w:pPr>
      <w:pStyle w:val="Footer"/>
      <w:framePr w:wrap="auto"/>
      <w:jc w:val="center"/>
      <w:rPr>
        <w:rFonts w:ascii="Times New Roman" w:hAnsi="Times New Roman" w:cs="Times New Roman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131A5" w14:textId="77777777" w:rsidR="000E7E1B" w:rsidRDefault="000E7E1B" w:rsidP="000E7E1B">
    <w:pPr>
      <w:pStyle w:val="Footer"/>
      <w:framePr w:wrap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A363A" w14:textId="77777777" w:rsidR="00241414" w:rsidRDefault="00241414" w:rsidP="000E7E1B">
      <w:r>
        <w:separator/>
      </w:r>
    </w:p>
  </w:footnote>
  <w:footnote w:type="continuationSeparator" w:id="0">
    <w:p w14:paraId="1A89A7F1" w14:textId="77777777" w:rsidR="00241414" w:rsidRDefault="00241414" w:rsidP="000E7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00737" w14:textId="3268C5AD" w:rsidR="000E7E1B" w:rsidRDefault="00000000" w:rsidP="000E7E1B">
    <w:pPr>
      <w:pStyle w:val="Header"/>
      <w:framePr w:wrap="auto"/>
    </w:pPr>
    <w:r>
      <w:rPr>
        <w:noProof/>
      </w:rPr>
      <w:pict w14:anchorId="78744E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998079" o:spid="_x0000_s1032" type="#_x0000_t75" style="position:absolute;margin-left:0;margin-top:0;width:523.25pt;height:433.7pt;z-index:-251644928;mso-position-horizontal:center;mso-position-horizontal-relative:margin;mso-position-vertical:center;mso-position-vertical-relative:margin" o:allowincell="f">
          <v:imagedata r:id="rId1" o:title="WATER MARK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B1CB6" w14:textId="406A0360" w:rsidR="00510E26" w:rsidRDefault="000A6EA8" w:rsidP="000E7E1B">
    <w:pPr>
      <w:pStyle w:val="Header"/>
      <w:framePr w:wrap="auto"/>
    </w:pPr>
    <w:r>
      <w:rPr>
        <w:noProof/>
      </w:rPr>
      <w:drawing>
        <wp:anchor distT="0" distB="0" distL="114300" distR="114300" simplePos="0" relativeHeight="251677696" behindDoc="0" locked="0" layoutInCell="1" allowOverlap="1" wp14:anchorId="16A8B84E" wp14:editId="13645646">
          <wp:simplePos x="0" y="0"/>
          <wp:positionH relativeFrom="column">
            <wp:posOffset>5194300</wp:posOffset>
          </wp:positionH>
          <wp:positionV relativeFrom="paragraph">
            <wp:posOffset>252095</wp:posOffset>
          </wp:positionV>
          <wp:extent cx="1228725" cy="942975"/>
          <wp:effectExtent l="0" t="0" r="0" b="0"/>
          <wp:wrapNone/>
          <wp:docPr id="13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8725" cy="942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34471"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301C2C20" wp14:editId="06B5BD91">
              <wp:simplePos x="0" y="0"/>
              <wp:positionH relativeFrom="column">
                <wp:posOffset>-342900</wp:posOffset>
              </wp:positionH>
              <wp:positionV relativeFrom="paragraph">
                <wp:posOffset>133350</wp:posOffset>
              </wp:positionV>
              <wp:extent cx="4320540" cy="125793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0540" cy="12579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3D12FD" w14:textId="3CA2B85C" w:rsidR="00510E26" w:rsidRPr="00510E26" w:rsidRDefault="00510E26">
                          <w:pPr>
                            <w:rPr>
                              <w:rFonts w:ascii="Arial Black" w:hAnsi="Arial Black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510E26">
                            <w:rPr>
                              <w:rFonts w:ascii="Arial Black" w:hAnsi="Arial Black"/>
                              <w:b/>
                              <w:bCs/>
                              <w:sz w:val="40"/>
                              <w:szCs w:val="40"/>
                            </w:rPr>
                            <w:t xml:space="preserve">Sarveksha </w:t>
                          </w:r>
                          <w:r w:rsidR="000A6EA8">
                            <w:rPr>
                              <w:rFonts w:ascii="Arial Black" w:hAnsi="Arial Black"/>
                              <w:b/>
                              <w:bCs/>
                              <w:sz w:val="40"/>
                              <w:szCs w:val="40"/>
                            </w:rPr>
                            <w:t>Mining SARL</w:t>
                          </w:r>
                        </w:p>
                        <w:p w14:paraId="5646F3ED" w14:textId="77777777" w:rsidR="000A6EA8" w:rsidRDefault="000A6EA8" w:rsidP="000A6EA8">
                          <w:pPr>
                            <w:spacing w:after="0"/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8"/>
                            </w:rPr>
                          </w:pPr>
                          <w:r w:rsidRPr="000A6EA8"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8"/>
                            </w:rPr>
                            <w:t xml:space="preserve">No: 501. Fifth floor, Immeubles BRIANT, </w:t>
                          </w:r>
                        </w:p>
                        <w:p w14:paraId="28EA981A" w14:textId="6BB33D63" w:rsidR="000A6EA8" w:rsidRPr="000A6EA8" w:rsidRDefault="000A6EA8" w:rsidP="000A6EA8">
                          <w:pPr>
                            <w:spacing w:after="0"/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8"/>
                            </w:rPr>
                          </w:pPr>
                          <w:r w:rsidRPr="000A6EA8"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8"/>
                            </w:rPr>
                            <w:t>Carrefour Golf, Yaoundé</w:t>
                          </w:r>
                        </w:p>
                        <w:p w14:paraId="4AFD3F68" w14:textId="51145F3F" w:rsidR="00510E26" w:rsidRPr="00510E26" w:rsidRDefault="00510E26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510E26">
                            <w:rPr>
                              <w:sz w:val="24"/>
                              <w:szCs w:val="24"/>
                            </w:rPr>
                            <w:t>Phone</w:t>
                          </w:r>
                          <w:r w:rsidR="000A6EA8">
                            <w:rPr>
                              <w:sz w:val="24"/>
                              <w:szCs w:val="24"/>
                            </w:rPr>
                            <w:t>:</w:t>
                          </w:r>
                          <w:r w:rsidRPr="00510E26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0A6EA8" w:rsidRPr="000A6EA8">
                            <w:rPr>
                              <w:rFonts w:ascii="Times New Roman" w:hAnsi="Times New Roman" w:cs="Times New Roman"/>
                              <w:sz w:val="24"/>
                              <w:szCs w:val="28"/>
                            </w:rPr>
                            <w:t xml:space="preserve">+237652280756 </w:t>
                          </w:r>
                          <w:r w:rsidRPr="00510E26">
                            <w:rPr>
                              <w:sz w:val="24"/>
                              <w:szCs w:val="24"/>
                            </w:rPr>
                            <w:t>Email: svbstp@gmail.com</w:t>
                          </w:r>
                        </w:p>
                        <w:p w14:paraId="5E6281D6" w14:textId="77777777" w:rsidR="00510E26" w:rsidRDefault="00510E26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01C2C2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pt;margin-top:10.5pt;width:340.2pt;height:99.05pt;z-index:2516572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" filled="f" stroked="f">
              <v:textbox>
                <w:txbxContent>
                  <w:p w14:paraId="183D12FD" w14:textId="3CA2B85C" w:rsidR="00510E26" w:rsidRPr="00510E26" w:rsidRDefault="00510E26">
                    <w:pPr>
                      <w:rPr>
                        <w:rFonts w:ascii="Arial Black" w:hAnsi="Arial Black"/>
                        <w:b/>
                        <w:bCs/>
                        <w:sz w:val="40"/>
                        <w:szCs w:val="40"/>
                      </w:rPr>
                    </w:pPr>
                    <w:r w:rsidRPr="00510E26">
                      <w:rPr>
                        <w:rFonts w:ascii="Arial Black" w:hAnsi="Arial Black"/>
                        <w:b/>
                        <w:bCs/>
                        <w:sz w:val="40"/>
                        <w:szCs w:val="40"/>
                      </w:rPr>
                      <w:t xml:space="preserve">Sarveksha </w:t>
                    </w:r>
                    <w:r w:rsidR="000A6EA8">
                      <w:rPr>
                        <w:rFonts w:ascii="Arial Black" w:hAnsi="Arial Black"/>
                        <w:b/>
                        <w:bCs/>
                        <w:sz w:val="40"/>
                        <w:szCs w:val="40"/>
                      </w:rPr>
                      <w:t>Mining SARL</w:t>
                    </w:r>
                  </w:p>
                  <w:p w14:paraId="5646F3ED" w14:textId="77777777" w:rsidR="000A6EA8" w:rsidRDefault="000A6EA8" w:rsidP="000A6EA8">
                    <w:pPr>
                      <w:spacing w:after="0"/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8"/>
                      </w:rPr>
                    </w:pPr>
                    <w:r w:rsidRPr="000A6EA8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8"/>
                      </w:rPr>
                      <w:t xml:space="preserve">No: 501. Fifth floor, Immeubles BRIANT, </w:t>
                    </w:r>
                  </w:p>
                  <w:p w14:paraId="28EA981A" w14:textId="6BB33D63" w:rsidR="000A6EA8" w:rsidRPr="000A6EA8" w:rsidRDefault="000A6EA8" w:rsidP="000A6EA8">
                    <w:pPr>
                      <w:spacing w:after="0"/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8"/>
                      </w:rPr>
                    </w:pPr>
                    <w:r w:rsidRPr="000A6EA8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8"/>
                      </w:rPr>
                      <w:t>Carrefour Golf, Yaoundé</w:t>
                    </w:r>
                  </w:p>
                  <w:p w14:paraId="4AFD3F68" w14:textId="51145F3F" w:rsidR="00510E26" w:rsidRPr="00510E26" w:rsidRDefault="00510E26">
                    <w:pPr>
                      <w:rPr>
                        <w:sz w:val="24"/>
                        <w:szCs w:val="24"/>
                      </w:rPr>
                    </w:pPr>
                    <w:r w:rsidRPr="00510E26">
                      <w:rPr>
                        <w:sz w:val="24"/>
                        <w:szCs w:val="24"/>
                      </w:rPr>
                      <w:t>Phone</w:t>
                    </w:r>
                    <w:r w:rsidR="000A6EA8">
                      <w:rPr>
                        <w:sz w:val="24"/>
                        <w:szCs w:val="24"/>
                      </w:rPr>
                      <w:t>:</w:t>
                    </w:r>
                    <w:r w:rsidRPr="00510E26">
                      <w:rPr>
                        <w:sz w:val="24"/>
                        <w:szCs w:val="24"/>
                      </w:rPr>
                      <w:t xml:space="preserve"> </w:t>
                    </w:r>
                    <w:r w:rsidR="000A6EA8" w:rsidRPr="000A6EA8">
                      <w:rPr>
                        <w:rFonts w:ascii="Times New Roman" w:hAnsi="Times New Roman" w:cs="Times New Roman"/>
                        <w:sz w:val="24"/>
                        <w:szCs w:val="28"/>
                      </w:rPr>
                      <w:t xml:space="preserve">+237652280756 </w:t>
                    </w:r>
                    <w:r w:rsidRPr="00510E26">
                      <w:rPr>
                        <w:sz w:val="24"/>
                        <w:szCs w:val="24"/>
                      </w:rPr>
                      <w:t>Email: svbstp@gmail.com</w:t>
                    </w:r>
                  </w:p>
                  <w:p w14:paraId="5E6281D6" w14:textId="77777777" w:rsidR="00510E26" w:rsidRDefault="00510E26"/>
                </w:txbxContent>
              </v:textbox>
              <w10:wrap type="square"/>
            </v:shape>
          </w:pict>
        </mc:Fallback>
      </mc:AlternateContent>
    </w:r>
    <w:r w:rsidR="005731CA">
      <w:rPr>
        <w:noProof/>
        <w:lang w:eastAsia="en-IN"/>
      </w:rPr>
      <w:drawing>
        <wp:anchor distT="0" distB="0" distL="114300" distR="114300" simplePos="0" relativeHeight="251667456" behindDoc="1" locked="0" layoutInCell="1" allowOverlap="1" wp14:anchorId="0B148928" wp14:editId="03709129">
          <wp:simplePos x="0" y="0"/>
          <wp:positionH relativeFrom="page">
            <wp:posOffset>260350</wp:posOffset>
          </wp:positionH>
          <wp:positionV relativeFrom="page">
            <wp:posOffset>165100</wp:posOffset>
          </wp:positionV>
          <wp:extent cx="6973570" cy="1162050"/>
          <wp:effectExtent l="57150" t="19050" r="55880" b="95250"/>
          <wp:wrapNone/>
          <wp:docPr id="1909315514" name="Graphic 9" descr="gradient colored graphic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phic 9" descr="gradient colored graphics"/>
                  <pic:cNvPicPr>
                    <a:picLocks noChangeAspect="1"/>
                  </pic:cNvPicPr>
                </pic:nvPicPr>
                <pic:blipFill>
                  <a:blip r:embed="rId2" cstate="print">
                    <a:duotone>
                      <a:prstClr val="black"/>
                      <a:srgbClr val="00FFFF">
                        <a:tint val="45000"/>
                        <a:satMod val="400000"/>
                      </a:srgb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Cement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83923" cy="1163775"/>
                  </a:xfrm>
                  <a:prstGeom prst="rect">
                    <a:avLst/>
                  </a:prstGeom>
                  <a:effectLst>
                    <a:outerShdw blurRad="50800" dist="38100" dir="5400000" algn="t" rotWithShape="0">
                      <a:prstClr val="black">
                        <a:alpha val="40000"/>
                      </a:prst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lang w:eastAsia="en-IN"/>
      </w:rPr>
      <w:pict w14:anchorId="440BF0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998080" o:spid="_x0000_s1033" type="#_x0000_t75" style="position:absolute;margin-left:0;margin-top:0;width:523.25pt;height:433.7pt;z-index:-251643904;mso-position-horizontal:center;mso-position-horizontal-relative:margin;mso-position-vertical:center;mso-position-vertical-relative:margin" o:allowincell="f">
          <v:imagedata r:id="rId4" o:title="WATER MARK LOGO" gain="19661f" blacklevel="22938f"/>
          <w10:wrap anchorx="margin" anchory="margin"/>
        </v:shape>
      </w:pict>
    </w:r>
  </w:p>
  <w:p w14:paraId="13C8C493" w14:textId="41645051" w:rsidR="00510E26" w:rsidRDefault="00510E26" w:rsidP="000E7E1B">
    <w:pPr>
      <w:pStyle w:val="Header"/>
      <w:framePr w:wrap="auto"/>
    </w:pPr>
  </w:p>
  <w:p w14:paraId="1E19A441" w14:textId="22A429A3" w:rsidR="00510E26" w:rsidRDefault="00510E26" w:rsidP="000E7E1B">
    <w:pPr>
      <w:pStyle w:val="Header"/>
      <w:framePr w:wrap="auto"/>
    </w:pPr>
  </w:p>
  <w:p w14:paraId="35AB7894" w14:textId="39BBBCDF" w:rsidR="00510E26" w:rsidRDefault="00510E26" w:rsidP="000E7E1B">
    <w:pPr>
      <w:pStyle w:val="Header"/>
      <w:framePr w:wrap="auto"/>
    </w:pPr>
  </w:p>
  <w:p w14:paraId="205D9582" w14:textId="77777777" w:rsidR="005731CA" w:rsidRDefault="005731CA" w:rsidP="00BA21D4">
    <w:pPr>
      <w:pStyle w:val="Header"/>
      <w:framePr w:wrap="auto"/>
    </w:pPr>
  </w:p>
  <w:p w14:paraId="37396B76" w14:textId="591F49C3" w:rsidR="000E7E1B" w:rsidRDefault="00EC340A" w:rsidP="00BA21D4">
    <w:pPr>
      <w:pStyle w:val="Header"/>
      <w:framePr w:wrap="auto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4507546" wp14:editId="013A5030">
              <wp:simplePos x="0" y="0"/>
              <wp:positionH relativeFrom="page">
                <wp:posOffset>368300</wp:posOffset>
              </wp:positionH>
              <wp:positionV relativeFrom="paragraph">
                <wp:posOffset>115570</wp:posOffset>
              </wp:positionV>
              <wp:extent cx="6865620" cy="31750"/>
              <wp:effectExtent l="19050" t="19050" r="30480" b="2540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65620" cy="31750"/>
                      </a:xfrm>
                      <a:prstGeom prst="line">
                        <a:avLst/>
                      </a:prstGeom>
                      <a:ln w="28575">
                        <a:solidFill>
                          <a:srgbClr val="00999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A06CE5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9pt,9.1pt" to="569.6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" strokecolor="#099" strokeweight="2.25pt">
              <v:stroke joinstyle="miter"/>
              <w10:wrap anchorx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42918" w14:textId="79B8E5DB" w:rsidR="000E7E1B" w:rsidRDefault="00000000" w:rsidP="000E7E1B">
    <w:pPr>
      <w:pStyle w:val="Header"/>
      <w:framePr w:wrap="auto"/>
    </w:pPr>
    <w:r>
      <w:rPr>
        <w:noProof/>
      </w:rPr>
      <w:pict w14:anchorId="4556EA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998078" o:spid="_x0000_s1031" type="#_x0000_t75" style="position:absolute;margin-left:0;margin-top:0;width:523.25pt;height:433.7pt;z-index:-251645952;mso-position-horizontal:center;mso-position-horizontal-relative:margin;mso-position-vertical:center;mso-position-vertical-relative:margin" o:allowincell="f">
          <v:imagedata r:id="rId1" o:title="WATER MARK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Envelope" style="width:13.5pt;height:10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" o:bullet="t">
        <v:imagedata r:id="rId1" o:title="" croptop="-9007f" cropbottom="-9318f" cropright="-244f"/>
      </v:shape>
    </w:pict>
  </w:numPicBullet>
  <w:abstractNum w:abstractNumId="0" w15:restartNumberingAfterBreak="0">
    <w:nsid w:val="3C6D5BD2"/>
    <w:multiLevelType w:val="hybridMultilevel"/>
    <w:tmpl w:val="9DEA9622"/>
    <w:lvl w:ilvl="0" w:tplc="2064DC4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1879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A438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2B075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DA00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32E3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D6CD9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28853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210DB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08549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E26"/>
    <w:rsid w:val="00004749"/>
    <w:rsid w:val="000237A1"/>
    <w:rsid w:val="00025401"/>
    <w:rsid w:val="00026DB1"/>
    <w:rsid w:val="00033FBB"/>
    <w:rsid w:val="00042611"/>
    <w:rsid w:val="000466E6"/>
    <w:rsid w:val="0005170F"/>
    <w:rsid w:val="00077CE5"/>
    <w:rsid w:val="00085056"/>
    <w:rsid w:val="00097C6A"/>
    <w:rsid w:val="000A4F0D"/>
    <w:rsid w:val="000A6EA8"/>
    <w:rsid w:val="000B507B"/>
    <w:rsid w:val="000C1699"/>
    <w:rsid w:val="000E3189"/>
    <w:rsid w:val="000E66AE"/>
    <w:rsid w:val="000E7E1B"/>
    <w:rsid w:val="000F52D3"/>
    <w:rsid w:val="00113300"/>
    <w:rsid w:val="00121187"/>
    <w:rsid w:val="0013466A"/>
    <w:rsid w:val="001434DE"/>
    <w:rsid w:val="00143525"/>
    <w:rsid w:val="00145DE2"/>
    <w:rsid w:val="001535F3"/>
    <w:rsid w:val="001564AA"/>
    <w:rsid w:val="00172642"/>
    <w:rsid w:val="001730C3"/>
    <w:rsid w:val="001765D7"/>
    <w:rsid w:val="001A25A5"/>
    <w:rsid w:val="001B4922"/>
    <w:rsid w:val="001E10B7"/>
    <w:rsid w:val="001E6EF6"/>
    <w:rsid w:val="001E793D"/>
    <w:rsid w:val="002113B6"/>
    <w:rsid w:val="00212E89"/>
    <w:rsid w:val="00226FC1"/>
    <w:rsid w:val="00231C9E"/>
    <w:rsid w:val="00241414"/>
    <w:rsid w:val="00253349"/>
    <w:rsid w:val="00254A38"/>
    <w:rsid w:val="002575CE"/>
    <w:rsid w:val="002679F5"/>
    <w:rsid w:val="00285BEE"/>
    <w:rsid w:val="0028771D"/>
    <w:rsid w:val="00291927"/>
    <w:rsid w:val="002B565A"/>
    <w:rsid w:val="002C064F"/>
    <w:rsid w:val="002E5BC7"/>
    <w:rsid w:val="002E635C"/>
    <w:rsid w:val="002F6088"/>
    <w:rsid w:val="002F6F3F"/>
    <w:rsid w:val="002F713C"/>
    <w:rsid w:val="0032363F"/>
    <w:rsid w:val="00333E77"/>
    <w:rsid w:val="0034712F"/>
    <w:rsid w:val="003476AA"/>
    <w:rsid w:val="00382592"/>
    <w:rsid w:val="003A5D82"/>
    <w:rsid w:val="003A6C87"/>
    <w:rsid w:val="003B1299"/>
    <w:rsid w:val="003C7C80"/>
    <w:rsid w:val="003D69FF"/>
    <w:rsid w:val="00423824"/>
    <w:rsid w:val="00424685"/>
    <w:rsid w:val="00426104"/>
    <w:rsid w:val="00433DA7"/>
    <w:rsid w:val="0046011D"/>
    <w:rsid w:val="00461E7B"/>
    <w:rsid w:val="00463797"/>
    <w:rsid w:val="00467922"/>
    <w:rsid w:val="0049227B"/>
    <w:rsid w:val="004922CA"/>
    <w:rsid w:val="00492752"/>
    <w:rsid w:val="00493ED0"/>
    <w:rsid w:val="004B77A0"/>
    <w:rsid w:val="004C2846"/>
    <w:rsid w:val="004E2E6C"/>
    <w:rsid w:val="004F2C14"/>
    <w:rsid w:val="004F53F8"/>
    <w:rsid w:val="00510E26"/>
    <w:rsid w:val="005301AC"/>
    <w:rsid w:val="0053080B"/>
    <w:rsid w:val="005363C7"/>
    <w:rsid w:val="00547E83"/>
    <w:rsid w:val="005545BE"/>
    <w:rsid w:val="00562479"/>
    <w:rsid w:val="005731CA"/>
    <w:rsid w:val="005A7F8D"/>
    <w:rsid w:val="005B157A"/>
    <w:rsid w:val="005B7B6B"/>
    <w:rsid w:val="005E036A"/>
    <w:rsid w:val="005E1A67"/>
    <w:rsid w:val="005E383E"/>
    <w:rsid w:val="0062483C"/>
    <w:rsid w:val="0063431F"/>
    <w:rsid w:val="0065784F"/>
    <w:rsid w:val="006669FF"/>
    <w:rsid w:val="00684318"/>
    <w:rsid w:val="006855AC"/>
    <w:rsid w:val="00691DE6"/>
    <w:rsid w:val="0069576C"/>
    <w:rsid w:val="006A746E"/>
    <w:rsid w:val="006B2063"/>
    <w:rsid w:val="006F53EC"/>
    <w:rsid w:val="007300FB"/>
    <w:rsid w:val="0074776E"/>
    <w:rsid w:val="00755E58"/>
    <w:rsid w:val="007604B3"/>
    <w:rsid w:val="0076544D"/>
    <w:rsid w:val="0076665F"/>
    <w:rsid w:val="00773DAF"/>
    <w:rsid w:val="007774CA"/>
    <w:rsid w:val="007820E4"/>
    <w:rsid w:val="007B3775"/>
    <w:rsid w:val="007C5B53"/>
    <w:rsid w:val="007E07AB"/>
    <w:rsid w:val="007F44C2"/>
    <w:rsid w:val="007F6598"/>
    <w:rsid w:val="008033FA"/>
    <w:rsid w:val="0082700A"/>
    <w:rsid w:val="00861459"/>
    <w:rsid w:val="00872F8D"/>
    <w:rsid w:val="0088589A"/>
    <w:rsid w:val="00895153"/>
    <w:rsid w:val="0089721F"/>
    <w:rsid w:val="008B443D"/>
    <w:rsid w:val="008C51B1"/>
    <w:rsid w:val="008D738B"/>
    <w:rsid w:val="008E0B48"/>
    <w:rsid w:val="00900948"/>
    <w:rsid w:val="00905FDD"/>
    <w:rsid w:val="00910AA2"/>
    <w:rsid w:val="00913A62"/>
    <w:rsid w:val="0092171B"/>
    <w:rsid w:val="0094145B"/>
    <w:rsid w:val="00946FAC"/>
    <w:rsid w:val="00963B73"/>
    <w:rsid w:val="009657C2"/>
    <w:rsid w:val="00983874"/>
    <w:rsid w:val="00996CDE"/>
    <w:rsid w:val="009A5C7D"/>
    <w:rsid w:val="009B7712"/>
    <w:rsid w:val="009D0504"/>
    <w:rsid w:val="009F1293"/>
    <w:rsid w:val="00A25F60"/>
    <w:rsid w:val="00A3358E"/>
    <w:rsid w:val="00A3493D"/>
    <w:rsid w:val="00A45F68"/>
    <w:rsid w:val="00A54276"/>
    <w:rsid w:val="00A550B1"/>
    <w:rsid w:val="00A902AC"/>
    <w:rsid w:val="00A94C12"/>
    <w:rsid w:val="00AB3207"/>
    <w:rsid w:val="00AB4E6C"/>
    <w:rsid w:val="00AD40CE"/>
    <w:rsid w:val="00AE3657"/>
    <w:rsid w:val="00AE4268"/>
    <w:rsid w:val="00AF404A"/>
    <w:rsid w:val="00B15367"/>
    <w:rsid w:val="00B26E63"/>
    <w:rsid w:val="00B34471"/>
    <w:rsid w:val="00B46BF9"/>
    <w:rsid w:val="00B6394B"/>
    <w:rsid w:val="00B733A6"/>
    <w:rsid w:val="00B972E2"/>
    <w:rsid w:val="00BA19A0"/>
    <w:rsid w:val="00BA21D4"/>
    <w:rsid w:val="00BF4D3C"/>
    <w:rsid w:val="00C17266"/>
    <w:rsid w:val="00C41097"/>
    <w:rsid w:val="00C464A0"/>
    <w:rsid w:val="00C65258"/>
    <w:rsid w:val="00C65B41"/>
    <w:rsid w:val="00C83F0D"/>
    <w:rsid w:val="00CF7075"/>
    <w:rsid w:val="00D12A16"/>
    <w:rsid w:val="00D258B3"/>
    <w:rsid w:val="00D34398"/>
    <w:rsid w:val="00D42D06"/>
    <w:rsid w:val="00D50C10"/>
    <w:rsid w:val="00D53223"/>
    <w:rsid w:val="00D62E0D"/>
    <w:rsid w:val="00D65463"/>
    <w:rsid w:val="00D76202"/>
    <w:rsid w:val="00D80334"/>
    <w:rsid w:val="00D85071"/>
    <w:rsid w:val="00D87C3D"/>
    <w:rsid w:val="00E06A1C"/>
    <w:rsid w:val="00E435C1"/>
    <w:rsid w:val="00E44A26"/>
    <w:rsid w:val="00E453E3"/>
    <w:rsid w:val="00E567E8"/>
    <w:rsid w:val="00E56946"/>
    <w:rsid w:val="00E56C10"/>
    <w:rsid w:val="00E6562B"/>
    <w:rsid w:val="00E7129A"/>
    <w:rsid w:val="00E81300"/>
    <w:rsid w:val="00E91F4C"/>
    <w:rsid w:val="00E95BD9"/>
    <w:rsid w:val="00EA37D7"/>
    <w:rsid w:val="00EA64A3"/>
    <w:rsid w:val="00EB34E9"/>
    <w:rsid w:val="00EC340A"/>
    <w:rsid w:val="00EF1777"/>
    <w:rsid w:val="00EF2060"/>
    <w:rsid w:val="00F043AA"/>
    <w:rsid w:val="00F142A1"/>
    <w:rsid w:val="00F24237"/>
    <w:rsid w:val="00F270CD"/>
    <w:rsid w:val="00F34BFB"/>
    <w:rsid w:val="00F40ED1"/>
    <w:rsid w:val="00F521E0"/>
    <w:rsid w:val="00FC501E"/>
    <w:rsid w:val="00FD4D46"/>
    <w:rsid w:val="00FD4E13"/>
    <w:rsid w:val="00FE67A9"/>
    <w:rsid w:val="00FE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455EAD"/>
  <w15:docId w15:val="{3F1B0435-4904-4281-BE9C-3732F724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de-DE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71D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71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71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71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71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7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7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7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7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71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DB1"/>
    <w:pPr>
      <w:framePr w:wrap="around" w:hAnchor="text"/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DB1"/>
  </w:style>
  <w:style w:type="paragraph" w:styleId="Footer">
    <w:name w:val="footer"/>
    <w:basedOn w:val="Normal"/>
    <w:link w:val="FooterChar"/>
    <w:uiPriority w:val="99"/>
    <w:unhideWhenUsed/>
    <w:rsid w:val="00026DB1"/>
    <w:pPr>
      <w:framePr w:wrap="around" w:hAnchor="text"/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DB1"/>
  </w:style>
  <w:style w:type="character" w:styleId="PlaceholderText">
    <w:name w:val="Placeholder Text"/>
    <w:basedOn w:val="DefaultParagraphFont"/>
    <w:uiPriority w:val="99"/>
    <w:semiHidden/>
    <w:rsid w:val="00B733A6"/>
    <w:rPr>
      <w:color w:val="808080"/>
    </w:rPr>
  </w:style>
  <w:style w:type="table" w:styleId="TableGrid">
    <w:name w:val="Table Grid"/>
    <w:basedOn w:val="TableNormal"/>
    <w:uiPriority w:val="39"/>
    <w:rsid w:val="00D4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lutation">
    <w:name w:val="Salutation"/>
    <w:basedOn w:val="NormalIndent"/>
    <w:next w:val="Normal"/>
    <w:link w:val="SalutationChar"/>
    <w:uiPriority w:val="4"/>
    <w:unhideWhenUsed/>
    <w:rsid w:val="00253349"/>
    <w:pPr>
      <w:framePr w:wrap="around"/>
      <w:spacing w:after="200" w:line="276" w:lineRule="auto"/>
      <w:ind w:left="0"/>
    </w:pPr>
    <w:rPr>
      <w:rFonts w:cstheme="minorHAnsi"/>
      <w:b/>
      <w:color w:val="112F51" w:themeColor="text2" w:themeShade="BF"/>
      <w:sz w:val="20"/>
      <w:szCs w:val="20"/>
      <w:lang w:eastAsia="ja-JP"/>
    </w:rPr>
  </w:style>
  <w:style w:type="character" w:customStyle="1" w:styleId="SalutationChar">
    <w:name w:val="Salutation Char"/>
    <w:basedOn w:val="DefaultParagraphFont"/>
    <w:link w:val="Salutation"/>
    <w:uiPriority w:val="4"/>
    <w:rsid w:val="00253349"/>
    <w:rPr>
      <w:rFonts w:cstheme="minorHAnsi"/>
      <w:b/>
      <w:color w:val="112F51" w:themeColor="text2" w:themeShade="BF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253349"/>
    <w:pPr>
      <w:framePr w:wrap="around" w:hAnchor="text"/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1C9E"/>
    <w:pPr>
      <w:framePr w:wrap="around" w:hAnchor="text"/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C9E"/>
    <w:rPr>
      <w:rFonts w:ascii="Tahoma" w:hAnsi="Tahoma" w:cs="Tahoma"/>
      <w:sz w:val="16"/>
      <w:szCs w:val="16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rsid w:val="0028771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771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8771D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NoSpacing">
    <w:name w:val="No Spacing"/>
    <w:uiPriority w:val="1"/>
    <w:qFormat/>
    <w:rsid w:val="0028771D"/>
    <w:pPr>
      <w:spacing w:after="0" w:line="240" w:lineRule="auto"/>
    </w:pPr>
  </w:style>
  <w:style w:type="paragraph" w:customStyle="1" w:styleId="Content">
    <w:name w:val="Content"/>
    <w:basedOn w:val="Normal"/>
    <w:link w:val="ContentChar"/>
    <w:rsid w:val="000E7E1B"/>
    <w:pPr>
      <w:framePr w:wrap="around" w:hAnchor="text" w:y="334"/>
    </w:pPr>
    <w:rPr>
      <w:sz w:val="24"/>
      <w:szCs w:val="24"/>
    </w:rPr>
  </w:style>
  <w:style w:type="character" w:customStyle="1" w:styleId="ContentChar">
    <w:name w:val="Content Char"/>
    <w:basedOn w:val="DefaultParagraphFont"/>
    <w:link w:val="Content"/>
    <w:rsid w:val="000E7E1B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4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71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71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71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71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71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71D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771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8771D"/>
    <w:pPr>
      <w:pBdr>
        <w:top w:val="single" w:sz="6" w:space="8" w:color="0BD0D9" w:themeColor="accent3"/>
        <w:bottom w:val="single" w:sz="6" w:space="8" w:color="0BD0D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7406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8771D"/>
    <w:rPr>
      <w:rFonts w:asciiTheme="majorHAnsi" w:eastAsiaTheme="majorEastAsia" w:hAnsiTheme="majorHAnsi" w:cstheme="majorBidi"/>
      <w:caps/>
      <w:color w:val="17406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71D"/>
    <w:pPr>
      <w:numPr>
        <w:ilvl w:val="1"/>
      </w:numPr>
      <w:jc w:val="center"/>
    </w:pPr>
    <w:rPr>
      <w:color w:val="17406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71D"/>
    <w:rPr>
      <w:color w:val="17406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28771D"/>
    <w:rPr>
      <w:b/>
      <w:bCs/>
    </w:rPr>
  </w:style>
  <w:style w:type="character" w:styleId="Emphasis">
    <w:name w:val="Emphasis"/>
    <w:basedOn w:val="DefaultParagraphFont"/>
    <w:uiPriority w:val="20"/>
    <w:qFormat/>
    <w:rsid w:val="0028771D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8771D"/>
    <w:pPr>
      <w:spacing w:before="160"/>
      <w:ind w:left="720" w:right="720"/>
      <w:jc w:val="center"/>
    </w:pPr>
    <w:rPr>
      <w:i/>
      <w:iCs/>
      <w:color w:val="089BA2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771D"/>
    <w:rPr>
      <w:i/>
      <w:iCs/>
      <w:color w:val="089BA2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71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B5294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71D"/>
    <w:rPr>
      <w:rFonts w:asciiTheme="majorHAnsi" w:eastAsiaTheme="majorEastAsia" w:hAnsiTheme="majorHAnsi" w:cstheme="majorBidi"/>
      <w:caps/>
      <w:color w:val="0B5294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877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8771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8771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8771D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8771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771D"/>
    <w:pPr>
      <w:outlineLvl w:val="9"/>
    </w:pPr>
  </w:style>
  <w:style w:type="paragraph" w:styleId="ListParagraph">
    <w:name w:val="List Paragraph"/>
    <w:basedOn w:val="Normal"/>
    <w:uiPriority w:val="34"/>
    <w:qFormat/>
    <w:rsid w:val="000A6EA8"/>
    <w:pPr>
      <w:spacing w:line="259" w:lineRule="auto"/>
      <w:ind w:left="720"/>
      <w:contextualSpacing/>
    </w:pPr>
    <w:rPr>
      <w:rFonts w:ascii="Calibri" w:eastAsia="Calibri" w:hAnsi="Calibri" w:cs="Calibri"/>
      <w:color w:val="000000"/>
      <w:kern w:val="2"/>
      <w:sz w:val="22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4.png"/><Relationship Id="rId1" Type="http://schemas.openxmlformats.org/officeDocument/2006/relationships/image" Target="media/image3.jpg"/><Relationship Id="rId4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%20DRIVE\Personnel\personnel%20Guinea\SARVEKSHA%20BTP\COMPANY%20FORMATION%20DOCUMENTS\SVBSTP%20LETTER%20HEAD%20TEMPLATE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[select date]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980D5E-DA2B-48AF-AA49-1DDE1A76B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SVBSTP LETTER HEAD TEMPLATE</Template>
  <TotalTime>2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Preeti Godabole</cp:lastModifiedBy>
  <cp:revision>3</cp:revision>
  <cp:lastPrinted>2024-10-17T08:14:00Z</cp:lastPrinted>
  <dcterms:created xsi:type="dcterms:W3CDTF">2025-07-12T07:32:00Z</dcterms:created>
  <dcterms:modified xsi:type="dcterms:W3CDTF">2026-05-16T09:40:00Z</dcterms:modified>
</cp:coreProperties>
</file>