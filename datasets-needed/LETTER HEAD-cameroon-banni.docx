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3E9F" w14:textId="77777777" w:rsidR="00A77B25" w:rsidRDefault="00A77B25" w:rsidP="00C464A0">
      <w:pPr>
        <w:jc w:val="center"/>
        <w:rPr>
          <w:b/>
          <w:bCs/>
          <w:sz w:val="28"/>
          <w:szCs w:val="28"/>
          <w:u w:val="single"/>
        </w:rPr>
      </w:pPr>
    </w:p>
    <w:p w14:paraId="7BA918D2" w14:textId="766638A0" w:rsidR="0082700A" w:rsidRPr="0065784F" w:rsidRDefault="00285BEE" w:rsidP="00C464A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Techno Commercial offer for Mobile APP Development and Deployment for EDG.</w:t>
      </w:r>
    </w:p>
    <w:p w14:paraId="1C335A7C" w14:textId="77777777" w:rsidR="00EC340A" w:rsidRPr="00C464A0" w:rsidRDefault="00EC340A" w:rsidP="00EF2060">
      <w:pPr>
        <w:ind w:left="270"/>
        <w:rPr>
          <w:sz w:val="4"/>
          <w:szCs w:val="4"/>
        </w:rPr>
      </w:pPr>
    </w:p>
    <w:p w14:paraId="69FD9F1F" w14:textId="5A4BC5BF" w:rsidR="00EF2060" w:rsidRPr="00E95BD9" w:rsidRDefault="00EF2060" w:rsidP="00C464A0">
      <w:r w:rsidRPr="00E95BD9">
        <w:t>C</w:t>
      </w:r>
      <w:r w:rsidR="00C27F6E">
        <w:t>ameroon</w:t>
      </w:r>
      <w:r w:rsidRPr="00E95BD9">
        <w:t xml:space="preserve">, </w:t>
      </w:r>
      <w:r w:rsidR="00D65463">
        <w:t>Date: …………</w:t>
      </w:r>
      <w:r w:rsidRPr="00E95BD9">
        <w:t xml:space="preserve">                                                                                                    </w:t>
      </w:r>
      <w:r w:rsidR="002F713C" w:rsidRPr="00E95BD9">
        <w:t xml:space="preserve"> No</w:t>
      </w:r>
      <w:r w:rsidRPr="00E95BD9">
        <w:t xml:space="preserve">: </w:t>
      </w:r>
      <w:r w:rsidR="00C27F6E">
        <w:t>Baani</w:t>
      </w:r>
      <w:r w:rsidRPr="00E95BD9">
        <w:t>/</w:t>
      </w:r>
      <w:r w:rsidR="00D65463">
        <w:t>……</w:t>
      </w:r>
      <w:r w:rsidRPr="00E95BD9">
        <w:t>/202</w:t>
      </w:r>
      <w:r w:rsidR="00C27F6E">
        <w:t>5</w:t>
      </w:r>
    </w:p>
    <w:p w14:paraId="0AD1663C" w14:textId="638BC98D" w:rsidR="002F713C" w:rsidRDefault="00C27F6E" w:rsidP="002F713C">
      <w:r>
        <w:t>Madam/Sir,</w:t>
      </w:r>
    </w:p>
    <w:p w14:paraId="781EB391" w14:textId="77777777" w:rsidR="00617BB9" w:rsidRPr="00617BB9" w:rsidRDefault="00617BB9" w:rsidP="00617BB9"/>
    <w:p w14:paraId="2713D631" w14:textId="77777777" w:rsidR="00617BB9" w:rsidRPr="00617BB9" w:rsidRDefault="00617BB9" w:rsidP="00617BB9"/>
    <w:p w14:paraId="6C38B06E" w14:textId="77777777" w:rsidR="00617BB9" w:rsidRPr="00617BB9" w:rsidRDefault="00617BB9" w:rsidP="00617BB9"/>
    <w:p w14:paraId="78137408" w14:textId="77777777" w:rsidR="00617BB9" w:rsidRPr="00617BB9" w:rsidRDefault="00617BB9" w:rsidP="00617BB9"/>
    <w:p w14:paraId="3BA43443" w14:textId="77777777" w:rsidR="00617BB9" w:rsidRPr="00617BB9" w:rsidRDefault="00617BB9" w:rsidP="00617BB9"/>
    <w:p w14:paraId="2F4EA3C2" w14:textId="77777777" w:rsidR="00617BB9" w:rsidRPr="00617BB9" w:rsidRDefault="00617BB9" w:rsidP="00617BB9"/>
    <w:p w14:paraId="02A189E7" w14:textId="77777777" w:rsidR="00617BB9" w:rsidRPr="00617BB9" w:rsidRDefault="00617BB9" w:rsidP="00617BB9"/>
    <w:p w14:paraId="0C3D6781" w14:textId="77777777" w:rsidR="00617BB9" w:rsidRPr="00617BB9" w:rsidRDefault="00617BB9" w:rsidP="00617BB9"/>
    <w:p w14:paraId="046C00EC" w14:textId="77777777" w:rsidR="00617BB9" w:rsidRPr="00617BB9" w:rsidRDefault="00617BB9" w:rsidP="00617BB9"/>
    <w:p w14:paraId="5355D0DB" w14:textId="77777777" w:rsidR="00617BB9" w:rsidRPr="00617BB9" w:rsidRDefault="00617BB9" w:rsidP="00617BB9"/>
    <w:p w14:paraId="3DC2EA2C" w14:textId="77777777" w:rsidR="00617BB9" w:rsidRPr="00617BB9" w:rsidRDefault="00617BB9" w:rsidP="00617BB9"/>
    <w:p w14:paraId="4D868611" w14:textId="77777777" w:rsidR="00617BB9" w:rsidRPr="00617BB9" w:rsidRDefault="00617BB9" w:rsidP="00617BB9"/>
    <w:p w14:paraId="63AF9F9B" w14:textId="77777777" w:rsidR="00617BB9" w:rsidRPr="00617BB9" w:rsidRDefault="00617BB9" w:rsidP="00617BB9"/>
    <w:p w14:paraId="60FC5802" w14:textId="77777777" w:rsidR="00617BB9" w:rsidRPr="00617BB9" w:rsidRDefault="00617BB9" w:rsidP="00617BB9"/>
    <w:p w14:paraId="0132C97C" w14:textId="77777777" w:rsidR="00617BB9" w:rsidRPr="00617BB9" w:rsidRDefault="00617BB9" w:rsidP="00617BB9"/>
    <w:p w14:paraId="00B21C83" w14:textId="77777777" w:rsidR="00617BB9" w:rsidRPr="00617BB9" w:rsidRDefault="00617BB9" w:rsidP="00617BB9"/>
    <w:p w14:paraId="30818FD4" w14:textId="77777777" w:rsidR="00617BB9" w:rsidRPr="00617BB9" w:rsidRDefault="00617BB9" w:rsidP="00617BB9"/>
    <w:p w14:paraId="06B33547" w14:textId="77777777" w:rsidR="00617BB9" w:rsidRPr="00617BB9" w:rsidRDefault="00617BB9" w:rsidP="00617BB9"/>
    <w:p w14:paraId="0659D4D8" w14:textId="77777777" w:rsidR="00617BB9" w:rsidRPr="00617BB9" w:rsidRDefault="00617BB9" w:rsidP="00617BB9"/>
    <w:p w14:paraId="25BCEF9B" w14:textId="77777777" w:rsidR="00617BB9" w:rsidRPr="00617BB9" w:rsidRDefault="00617BB9" w:rsidP="00617BB9"/>
    <w:p w14:paraId="3C44A447" w14:textId="77777777" w:rsidR="00617BB9" w:rsidRPr="00617BB9" w:rsidRDefault="00617BB9" w:rsidP="00617BB9"/>
    <w:p w14:paraId="48571AFE" w14:textId="77777777" w:rsidR="00617BB9" w:rsidRPr="00617BB9" w:rsidRDefault="00617BB9" w:rsidP="00617BB9"/>
    <w:p w14:paraId="0AD9221C" w14:textId="77777777" w:rsidR="00617BB9" w:rsidRPr="00617BB9" w:rsidRDefault="00617BB9" w:rsidP="00617BB9"/>
    <w:p w14:paraId="221EDD84" w14:textId="77777777" w:rsidR="00617BB9" w:rsidRPr="00617BB9" w:rsidRDefault="00617BB9" w:rsidP="00617BB9"/>
    <w:p w14:paraId="3F037C76" w14:textId="77777777" w:rsidR="00617BB9" w:rsidRDefault="00617BB9" w:rsidP="00617BB9"/>
    <w:p w14:paraId="0BF189DD" w14:textId="4C429543" w:rsidR="00617BB9" w:rsidRPr="00617BB9" w:rsidRDefault="00617BB9" w:rsidP="00617BB9">
      <w:pPr>
        <w:tabs>
          <w:tab w:val="left" w:pos="4050"/>
        </w:tabs>
      </w:pPr>
      <w:r>
        <w:tab/>
      </w:r>
    </w:p>
    <w:sectPr w:rsidR="00617BB9" w:rsidRPr="00617BB9" w:rsidSect="00617B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39" w:code="9"/>
      <w:pgMar w:top="720" w:right="720" w:bottom="72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4ABEF" w14:textId="77777777" w:rsidR="00DA652F" w:rsidRDefault="00DA652F" w:rsidP="000E7E1B">
      <w:r>
        <w:separator/>
      </w:r>
    </w:p>
  </w:endnote>
  <w:endnote w:type="continuationSeparator" w:id="0">
    <w:p w14:paraId="1CC478E5" w14:textId="77777777" w:rsidR="00DA652F" w:rsidRDefault="00DA652F" w:rsidP="000E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4DF2" w14:textId="77777777" w:rsidR="000E7E1B" w:rsidRDefault="000E7E1B" w:rsidP="000E7E1B">
    <w:pPr>
      <w:pStyle w:val="Footer"/>
      <w:framePr w:wrap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67B9" w14:textId="1904771E" w:rsidR="00617BB9" w:rsidRDefault="00617BB9" w:rsidP="000A6EA8">
    <w:pPr>
      <w:spacing w:after="0"/>
      <w:jc w:val="center"/>
      <w:rPr>
        <w:rFonts w:ascii="Times New Roman" w:hAnsi="Times New Roman" w:cs="Times New Roman"/>
        <w:sz w:val="18"/>
        <w:szCs w:val="24"/>
        <w:lang w:val="fr-FR"/>
      </w:rPr>
    </w:pPr>
    <w:r w:rsidRPr="00617BB9">
      <w:rPr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7AEA4DD" wp14:editId="25C4DAE3">
              <wp:simplePos x="0" y="0"/>
              <wp:positionH relativeFrom="margin">
                <wp:posOffset>-515620</wp:posOffset>
              </wp:positionH>
              <wp:positionV relativeFrom="paragraph">
                <wp:posOffset>62230</wp:posOffset>
              </wp:positionV>
              <wp:extent cx="7310071" cy="12016"/>
              <wp:effectExtent l="19050" t="19050" r="24765" b="26670"/>
              <wp:wrapNone/>
              <wp:docPr id="1872283572" name="Straight Connector 18722835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10071" cy="12016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AAF747" id="Straight Connector 187228357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0.6pt,4.9pt" to="53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YPwgEAAOMDAAAOAAAAZHJzL2Uyb0RvYy54bWysU02P2yAQvVfqf0DcG9updrO14uxhV9tL&#10;1a768QMIHmIkYBDQ2Pn3HXDirNpKVav6gDEzb+a9x3h7P1nDjhCiRtfxZlVzBk5ir92h49++Pr25&#10;4ywm4Xph0EHHTxD5/e71q+3oW1jjgKaHwKiIi+3oOz6k5NuqinIAK+IKPTgKKgxWJPoMh6oPYqTq&#10;1lTrur6tRgy9DyghRjp9nIN8V+orBTJ9UipCYqbjxC2VNZR1n9dqtxXtIQg/aHmmIf6BhRXaUdOl&#10;1KNIgn0P+pdSVsuAEVVaSbQVKqUlFA2kpql/UvNlEB6KFjIn+sWm+P/Kyo/HB/ccyIbRxzb655BV&#10;TCrY/CZ+bCpmnRazYEpM0uHmbVPXm4YzSbGG2N9mM6sr2IeY3gNaljcdN9plLaIVxw8xzamXlHxs&#10;HBs7vr672dyUtIhG90/amByM4bB/MIEdRb7H+h09524v0qi3cUThqqTs0snA3OAzKKZ74t7MHfKQ&#10;wVJWSAkuNee6xlF2himisADrPwPP+RkKZQD/BrwgSmd0aQFb7TD8rnuaLpTVnH9xYNadLdhjfyp3&#10;XKyhSSr3dJ76PKovvwv8+m/ufgAAAP//AwBQSwMEFAAGAAgAAAAhAPAnVM3gAAAACQEAAA8AAABk&#10;cnMvZG93bnJldi54bWxMj8FOwzAQRO9I/IO1SNxaO61ES4hToYhIiJ5oEIibE5s4JV5Hsdumf9/t&#10;CW47mtHsvGwzuZ4dzRg6jxKSuQBmsPG6w1bCR1XO1sBCVKhV79FIOJsAm/z2JlOp9id8N8ddbBmV&#10;YEiVBBvjkHIeGmucCnM/GCTvx49ORZJjy/WoTlTuer4Q4oE71SF9sGowhTXN7+7gJFTl8sXt99Wr&#10;fzsX9rv+/NoW5VLK+7vp+QlYNFP8C8N1Pk2HnDbV/oA6sF7CbJ0sKCrhkQiuvlgJgqvpSlbA84z/&#10;J8gvAAAA//8DAFBLAQItABQABgAIAAAAIQC2gziS/gAAAOEBAAATAAAAAAAAAAAAAAAAAAAAAABb&#10;Q29udGVudF9UeXBlc10ueG1sUEsBAi0AFAAGAAgAAAAhADj9If/WAAAAlAEAAAsAAAAAAAAAAAAA&#10;AAAALwEAAF9yZWxzLy5yZWxzUEsBAi0AFAAGAAgAAAAhAMFblg/CAQAA4wMAAA4AAAAAAAAAAAAA&#10;AAAALgIAAGRycy9lMm9Eb2MueG1sUEsBAi0AFAAGAAgAAAAhAPAnVM3gAAAACQEAAA8AAAAAAAAA&#10;AAAAAAAAHAQAAGRycy9kb3ducmV2LnhtbFBLBQYAAAAABAAEAPMAAAApBQAAAAA=&#10;" strokecolor="#099" strokeweight="2.25pt">
              <v:stroke joinstyle="miter"/>
              <w10:wrap anchorx="margin"/>
            </v:line>
          </w:pict>
        </mc:Fallback>
      </mc:AlternateContent>
    </w:r>
  </w:p>
  <w:p w14:paraId="3EE23EAB" w14:textId="6DFCDF03" w:rsidR="000A6EA8" w:rsidRPr="0011001E" w:rsidRDefault="00C41097" w:rsidP="000A6EA8">
    <w:pPr>
      <w:spacing w:after="0"/>
      <w:jc w:val="center"/>
      <w:rPr>
        <w:rFonts w:ascii="Arial" w:hAnsi="Arial" w:cs="Arial"/>
        <w:b/>
        <w:bCs/>
        <w:sz w:val="18"/>
        <w:szCs w:val="24"/>
        <w:lang w:val="fr-FR"/>
      </w:rPr>
    </w:pPr>
    <w:r w:rsidRPr="0011001E">
      <w:rPr>
        <w:rFonts w:ascii="Arial" w:hAnsi="Arial" w:cs="Arial"/>
        <w:noProof/>
        <w:sz w:val="18"/>
        <w:szCs w:val="24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2509E66" wp14:editId="0391E6F9">
              <wp:simplePos x="0" y="0"/>
              <wp:positionH relativeFrom="margin">
                <wp:align>right</wp:align>
              </wp:positionH>
              <wp:positionV relativeFrom="paragraph">
                <wp:posOffset>-128961</wp:posOffset>
              </wp:positionV>
              <wp:extent cx="413385" cy="325755"/>
              <wp:effectExtent l="0" t="0" r="0" b="0"/>
              <wp:wrapSquare wrapText="bothSides"/>
              <wp:docPr id="122359284" name="Flowchart: Alternate Proces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413385" cy="32575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749B7E" w14:textId="77777777" w:rsidR="00C41097" w:rsidRDefault="00C41097" w:rsidP="00C41097">
                          <w:pPr>
                            <w:pStyle w:val="Footer"/>
                            <w:pBdr>
                              <w:top w:val="single" w:sz="12" w:space="1" w:color="0BD0D9" w:themeColor="accent3"/>
                              <w:bottom w:val="single" w:sz="48" w:space="1" w:color="0BD0D9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509E6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4" o:spid="_x0000_s1028" type="#_x0000_t176" style="position:absolute;left:0;text-align:left;margin-left:-18.65pt;margin-top:-10.15pt;width:32.55pt;height:25.65pt;flip:x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jj7gEAALwDAAAOAAAAZHJzL2Uyb0RvYy54bWysU9uO0zAQfUfiHyy/0zS9sEvUdFXtagFp&#10;gZUWPsB17MbC8Zix26R8PWOnagu8IV4sz0zmzDnHk9Xd0Fl2UBgMuJqXkylnyklojNvV/NvXxze3&#10;nIUoXCMsOFXzowr8bv361ar3lZpBC7ZRyAjEhar3NW9j9FVRBNmqToQJeOWoqAE7ESnEXdGg6Am9&#10;s8VsOn1b9ICNR5AqBMo+jEW+zvhaKxm/aB1UZLbmxC3mE/O5TWexXolqh8K3Rp5oiH9g0QnjaOgZ&#10;6kFEwfZo/oLqjEQIoONEQleA1kaqrIHUlNM/1Ly0wqushcwJ/mxT+H+w8vPhxT9joh78E8jvgTm4&#10;b4XbqQ0i9K0SDY0rk1FF70N1bkhBoFa27T9BQ08r9hGyB4PGjmlr/IfUmKBJJxuy6cez6WqITFJy&#10;Uc7nt0vOJJXms+XNcplniSrBpGaPIb5X0LF0qbm20BNBjBsbFToR1fP4/HmSODyFmLhe+hKGg0dj&#10;bX5s635L0Icpk7UlOWlzQhWH7cBMU/NZIpMyW2iOJBZhXCFaebq0gD8562l9ah5+7AUqzuxHR4a9&#10;KxeLtG85WCxvZhTgdWV7XRFOElTNI2fj9T6OO7r3aHYtTRp9dLAhk7XJCi+sTvRpRbLw0zqnHbyO&#10;81eXn279CwAA//8DAFBLAwQUAAYACAAAACEAcFFbH94AAAAGAQAADwAAAGRycy9kb3ducmV2Lnht&#10;bEyPQUvDQBSE74L/YXmCt3Y3qS2S5qWIogcpWqsgvW2zzySYfRuymyb+e7cnPQ4zzHyTbybbihP1&#10;vnGMkMwVCOLSmYYrhI/3x9ktCB80G906JoQf8rApLi9ynRk38hud9qESsYR9phHqELpMSl/WZLWf&#10;u444el+utzpE2VfS9HqM5baVqVIraXXDcaHWHd3XVH7vB4twSHbjtFum4enm4fOZX3nw5fYF8fpq&#10;uluDCDSFvzCc8SM6FJHp6AY2XrQI8UhAmKVqASLaq2UC4oiwSBTIIpf/8YtfAAAA//8DAFBLAQIt&#10;ABQABgAIAAAAIQC2gziS/gAAAOEBAAATAAAAAAAAAAAAAAAAAAAAAABbQ29udGVudF9UeXBlc10u&#10;eG1sUEsBAi0AFAAGAAgAAAAhADj9If/WAAAAlAEAAAsAAAAAAAAAAAAAAAAALwEAAF9yZWxzLy5y&#10;ZWxzUEsBAi0AFAAGAAgAAAAhAEMKCOPuAQAAvAMAAA4AAAAAAAAAAAAAAAAALgIAAGRycy9lMm9E&#10;b2MueG1sUEsBAi0AFAAGAAgAAAAhAHBRWx/eAAAABgEAAA8AAAAAAAAAAAAAAAAASAQAAGRycy9k&#10;b3ducmV2LnhtbFBLBQYAAAAABAAEAPMAAABTBQAAAAA=&#10;" filled="f" fillcolor="#5c83b4" stroked="f" strokecolor="#737373">
              <v:textbox>
                <w:txbxContent>
                  <w:p w14:paraId="1B749B7E" w14:textId="77777777" w:rsidR="00C41097" w:rsidRDefault="00C41097" w:rsidP="00C41097">
                    <w:pPr>
                      <w:pStyle w:val="Footer"/>
                      <w:pBdr>
                        <w:top w:val="single" w:sz="12" w:space="1" w:color="0BD0D9" w:themeColor="accent3"/>
                        <w:bottom w:val="single" w:sz="48" w:space="1" w:color="0BD0D9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617BB9" w:rsidRPr="0011001E">
      <w:rPr>
        <w:rFonts w:ascii="Arial" w:hAnsi="Arial" w:cs="Arial"/>
        <w:sz w:val="18"/>
        <w:szCs w:val="24"/>
        <w:lang w:val="fr-FR"/>
      </w:rPr>
      <w:t>Mining, Mining Services, Construction, Public Works, Trading and Commerce</w:t>
    </w:r>
  </w:p>
  <w:p w14:paraId="44E30CA8" w14:textId="40FF9647" w:rsidR="000A6EA8" w:rsidRPr="0011001E" w:rsidRDefault="000A6EA8" w:rsidP="000A6EA8">
    <w:pPr>
      <w:spacing w:after="0"/>
      <w:jc w:val="center"/>
      <w:rPr>
        <w:rFonts w:ascii="Arial" w:hAnsi="Arial" w:cs="Arial"/>
        <w:sz w:val="16"/>
        <w:szCs w:val="16"/>
      </w:rPr>
    </w:pPr>
    <w:r w:rsidRPr="0011001E">
      <w:rPr>
        <w:rFonts w:ascii="Arial" w:hAnsi="Arial" w:cs="Arial"/>
        <w:spacing w:val="24"/>
        <w:w w:val="119"/>
        <w:sz w:val="18"/>
        <w:szCs w:val="16"/>
      </w:rPr>
      <w:t>RCCM:CM-NSI-02</w:t>
    </w:r>
    <w:r w:rsidR="0044528E">
      <w:rPr>
        <w:rFonts w:ascii="Arial" w:hAnsi="Arial" w:cs="Arial"/>
        <w:spacing w:val="24"/>
        <w:w w:val="119"/>
        <w:sz w:val="18"/>
        <w:szCs w:val="16"/>
      </w:rPr>
      <w:t>-2025-B12-00784</w:t>
    </w:r>
  </w:p>
  <w:p w14:paraId="0D7363FF" w14:textId="55696737" w:rsidR="000466E6" w:rsidRPr="00A3493D" w:rsidRDefault="000466E6" w:rsidP="00C41097">
    <w:pPr>
      <w:pStyle w:val="Footer"/>
      <w:framePr w:wrap="auto"/>
      <w:jc w:val="center"/>
      <w:rPr>
        <w:rFonts w:ascii="Times New Roman" w:hAnsi="Times New Roman" w:cs="Times New Roman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131A5" w14:textId="77777777" w:rsidR="000E7E1B" w:rsidRDefault="000E7E1B" w:rsidP="000E7E1B">
    <w:pPr>
      <w:pStyle w:val="Footer"/>
      <w:framePr w:wrap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B52F" w14:textId="77777777" w:rsidR="00DA652F" w:rsidRDefault="00DA652F" w:rsidP="000E7E1B">
      <w:r>
        <w:separator/>
      </w:r>
    </w:p>
  </w:footnote>
  <w:footnote w:type="continuationSeparator" w:id="0">
    <w:p w14:paraId="57B3BABC" w14:textId="77777777" w:rsidR="00DA652F" w:rsidRDefault="00DA652F" w:rsidP="000E7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0737" w14:textId="3268C5AD" w:rsidR="000E7E1B" w:rsidRDefault="00000000" w:rsidP="000E7E1B">
    <w:pPr>
      <w:pStyle w:val="Header"/>
      <w:framePr w:wrap="auto"/>
    </w:pPr>
    <w:r>
      <w:rPr>
        <w:noProof/>
      </w:rPr>
      <w:pict w14:anchorId="78744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79" o:spid="_x0000_s1032" type="#_x0000_t75" style="position:absolute;margin-left:0;margin-top:0;width:523.25pt;height:433.7pt;z-index:-251644928;mso-position-horizontal:center;mso-position-horizontal-relative:margin;mso-position-vertical:center;mso-position-vertical-relative:margin" o:allowincell="f">
          <v:imagedata r:id="rId1" o:title="WATER MARK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4E7D2" w14:textId="19CA1313" w:rsidR="00297CC9" w:rsidRPr="00297CC9" w:rsidRDefault="00297CC9" w:rsidP="00297CC9">
    <w:pPr>
      <w:pStyle w:val="Header"/>
      <w:framePr w:wrap="around"/>
      <w:rPr>
        <w:lang w:val="en-US"/>
      </w:rPr>
    </w:pPr>
  </w:p>
  <w:p w14:paraId="37CB1CB6" w14:textId="2BB7A78A" w:rsidR="00510E26" w:rsidRDefault="00297CC9" w:rsidP="000E7E1B">
    <w:pPr>
      <w:pStyle w:val="Header"/>
      <w:framePr w:wrap="auto"/>
    </w:pPr>
    <w:r w:rsidRPr="00297CC9">
      <w:rPr>
        <w:noProof/>
        <w:lang w:val="en-US"/>
      </w:rPr>
      <w:drawing>
        <wp:anchor distT="0" distB="0" distL="114300" distR="114300" simplePos="0" relativeHeight="251679744" behindDoc="0" locked="0" layoutInCell="1" allowOverlap="1" wp14:anchorId="29F46CE1" wp14:editId="13A21425">
          <wp:simplePos x="0" y="0"/>
          <wp:positionH relativeFrom="column">
            <wp:posOffset>5187950</wp:posOffset>
          </wp:positionH>
          <wp:positionV relativeFrom="paragraph">
            <wp:posOffset>196850</wp:posOffset>
          </wp:positionV>
          <wp:extent cx="1492250" cy="1097915"/>
          <wp:effectExtent l="0" t="0" r="0" b="6985"/>
          <wp:wrapSquare wrapText="bothSides"/>
          <wp:docPr id="108559241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250" cy="1097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7BB9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6D25F87" wp14:editId="6C64C992">
              <wp:simplePos x="0" y="0"/>
              <wp:positionH relativeFrom="column">
                <wp:posOffset>-330200</wp:posOffset>
              </wp:positionH>
              <wp:positionV relativeFrom="paragraph">
                <wp:posOffset>165100</wp:posOffset>
              </wp:positionV>
              <wp:extent cx="4552950" cy="476250"/>
              <wp:effectExtent l="0" t="0" r="0" b="0"/>
              <wp:wrapNone/>
              <wp:docPr id="91816207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529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94EC24" w14:textId="4655963E" w:rsidR="00617BB9" w:rsidRPr="0011001E" w:rsidRDefault="0044528E">
                          <w:pPr>
                            <w:rPr>
                              <w:rFonts w:ascii="Arial Black" w:hAnsi="Arial Black" w:cs="Times New Roman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cs="Times New Roman"/>
                              <w:b/>
                              <w:bCs/>
                              <w:sz w:val="40"/>
                              <w:szCs w:val="40"/>
                            </w:rPr>
                            <w:t>BA</w:t>
                          </w:r>
                          <w:r w:rsidR="00C27F6E">
                            <w:rPr>
                              <w:rFonts w:ascii="Arial Black" w:hAnsi="Arial Black" w:cs="Times New Roman"/>
                              <w:b/>
                              <w:bCs/>
                              <w:sz w:val="40"/>
                              <w:szCs w:val="40"/>
                            </w:rPr>
                            <w:t>A</w:t>
                          </w:r>
                          <w:r>
                            <w:rPr>
                              <w:rFonts w:ascii="Arial Black" w:hAnsi="Arial Black" w:cs="Times New Roman"/>
                              <w:b/>
                              <w:bCs/>
                              <w:sz w:val="40"/>
                              <w:szCs w:val="40"/>
                            </w:rPr>
                            <w:t xml:space="preserve">NI RESOURCES </w:t>
                          </w:r>
                          <w:r w:rsidR="00A77B25" w:rsidRPr="0011001E">
                            <w:rPr>
                              <w:rFonts w:ascii="Arial Black" w:hAnsi="Arial Black" w:cs="Times New Roman"/>
                              <w:b/>
                              <w:bCs/>
                              <w:sz w:val="40"/>
                              <w:szCs w:val="40"/>
                            </w:rPr>
                            <w:t>SARL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D25F8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26pt;margin-top:13pt;width:358.5pt;height:3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MuYAIAABoFAAAOAAAAZHJzL2Uyb0RvYy54bWysVN9v2jAQfp+0/8Hy+wggaFfUUDEqpkmo&#10;rUanPhvHLtEcn2cfJOyv39kJoeuqPUx7Sc6+735/5+ubpjLsoHwoweZ8NBhypqyEorTPOf/2uPrw&#10;kbOAwhbCgFU5P6rAb+bv313XbqbGsANTKM/IiQ2z2uV8h+hmWRbkTlUiDMApS0oNvhJIR/+cFV7U&#10;5L0y2Xg4vMhq8IXzIFUIdHvbKvk8+ddaSbzXOihkJueUG6avT99t/GbzazF79sLtStmlIf4hi0qU&#10;loL2rm4FCrb35R+uqlJ6CKBxIKHKQOtSqlQDVTMavqpmsxNOpVqoOcH1bQr/z628O2zcg2fYfIKG&#10;BhgbUrswC3QZ62m0r+KfMmWkpxYe+7apBpmky8l0Or6akkqSbnJ5MSaZ3GRna+cDflZQsSjk3NNY&#10;UrfEYR2whZ4gMZiFVWlMGo2xv12Qz3iTnVNMEh6NijhjvyrNyoKSGqcAiUdqaTw7CGJA8T0VmLwQ&#10;MppoitQbjd4yMngy6rDRTCVu9YbDtwzP0Xp0iggWe8OqtOD/bqxb/KnqttZYNjbbphvXFoojTdFD&#10;S/Dg5KqkVq9FwAfhidE0HdpSvKePNlDnHDqJsx34n2/dRzwRjbSc1bQhOQ8/9sIrzswXSxS8Gk0m&#10;caXSYTK9HNPBv9RsX2rsvloCjWBE74GTSYx4NCdRe6ieaJkXMSqphJUUO+d4EpfY7i09BlItFglE&#10;S+QEru3Gyeg6tjcS6bF5Et51bEPi6R2cdknMXpGuxUZLC4s9gi4TI2OD2652jacFTJzuHou44S/P&#10;CXV+0ua/AAAA//8DAFBLAwQUAAYACAAAACEAJfQIXN4AAAAKAQAADwAAAGRycy9kb3ducmV2Lnht&#10;bEyPMU/DQAyFdyT+w8lIbO2lQY0g5FIVJAaGDrSwOzk3iZrzhdw1Dfx6zASTbfn5+XvFZna9mmgM&#10;nWcDq2UCirj2tuPGwPvhZXEPKkRki71nMvBFATbl9VWBufUXfqNpHxslJhxyNNDGOORah7olh2Hp&#10;B2LZHf3oMMo4NtqOeBFz1+s0STLtsGP50OJAzy3Vp/3ZCcb0Ud09xK0PYXdMn16/cVedPo25vZm3&#10;j6AizfFPDL/4cgOlMFX+zDao3sBinUqWaCDNpIogy9bSVKJMVgnostD/I5Q/AAAA//8DAFBLAQIt&#10;ABQABgAIAAAAIQC2gziS/gAAAOEBAAATAAAAAAAAAAAAAAAAAAAAAABbQ29udGVudF9UeXBlc10u&#10;eG1sUEsBAi0AFAAGAAgAAAAhADj9If/WAAAAlAEAAAsAAAAAAAAAAAAAAAAALwEAAF9yZWxzLy5y&#10;ZWxzUEsBAi0AFAAGAAgAAAAhABu94y5gAgAAGgUAAA4AAAAAAAAAAAAAAAAALgIAAGRycy9lMm9E&#10;b2MueG1sUEsBAi0AFAAGAAgAAAAhACX0CFzeAAAACgEAAA8AAAAAAAAAAAAAAAAAugQAAGRycy9k&#10;b3ducmV2LnhtbFBLBQYAAAAABAAEAPMAAADFBQAAAAA=&#10;" filled="f" stroked="f" strokeweight="1pt">
              <v:textbox>
                <w:txbxContent>
                  <w:p w14:paraId="1894EC24" w14:textId="4655963E" w:rsidR="00617BB9" w:rsidRPr="0011001E" w:rsidRDefault="0044528E">
                    <w:pPr>
                      <w:rPr>
                        <w:rFonts w:ascii="Arial Black" w:hAnsi="Arial Black" w:cs="Times New Roman"/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rFonts w:ascii="Arial Black" w:hAnsi="Arial Black" w:cs="Times New Roman"/>
                        <w:b/>
                        <w:bCs/>
                        <w:sz w:val="40"/>
                        <w:szCs w:val="40"/>
                      </w:rPr>
                      <w:t>BA</w:t>
                    </w:r>
                    <w:r w:rsidR="00C27F6E">
                      <w:rPr>
                        <w:rFonts w:ascii="Arial Black" w:hAnsi="Arial Black" w:cs="Times New Roman"/>
                        <w:b/>
                        <w:bCs/>
                        <w:sz w:val="40"/>
                        <w:szCs w:val="40"/>
                      </w:rPr>
                      <w:t>A</w:t>
                    </w:r>
                    <w:r>
                      <w:rPr>
                        <w:rFonts w:ascii="Arial Black" w:hAnsi="Arial Black" w:cs="Times New Roman"/>
                        <w:b/>
                        <w:bCs/>
                        <w:sz w:val="40"/>
                        <w:szCs w:val="40"/>
                      </w:rPr>
                      <w:t xml:space="preserve">NI RESOURCES </w:t>
                    </w:r>
                    <w:r w:rsidR="00A77B25" w:rsidRPr="0011001E">
                      <w:rPr>
                        <w:rFonts w:ascii="Arial Black" w:hAnsi="Arial Black" w:cs="Times New Roman"/>
                        <w:b/>
                        <w:bCs/>
                        <w:sz w:val="40"/>
                        <w:szCs w:val="40"/>
                      </w:rPr>
                      <w:t>SARL</w:t>
                    </w:r>
                  </w:p>
                </w:txbxContent>
              </v:textbox>
            </v:shape>
          </w:pict>
        </mc:Fallback>
      </mc:AlternateContent>
    </w:r>
    <w:r w:rsidR="00617BB9">
      <w:rPr>
        <w:noProof/>
        <w:lang w:eastAsia="en-IN"/>
      </w:rPr>
      <w:drawing>
        <wp:anchor distT="0" distB="0" distL="114300" distR="114300" simplePos="0" relativeHeight="251667456" behindDoc="1" locked="0" layoutInCell="1" allowOverlap="1" wp14:anchorId="0B148928" wp14:editId="12758246">
          <wp:simplePos x="0" y="0"/>
          <wp:positionH relativeFrom="page">
            <wp:posOffset>260350</wp:posOffset>
          </wp:positionH>
          <wp:positionV relativeFrom="page">
            <wp:posOffset>165100</wp:posOffset>
          </wp:positionV>
          <wp:extent cx="5581650" cy="1162050"/>
          <wp:effectExtent l="57150" t="19050" r="57150" b="95250"/>
          <wp:wrapNone/>
          <wp:docPr id="10137839" name="Graphic 9" descr="gradient colored graphi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9" descr="gradient colored graphics"/>
                  <pic:cNvPicPr>
                    <a:picLocks noChangeAspect="1"/>
                  </pic:cNvPicPr>
                </pic:nvPicPr>
                <pic:blipFill>
                  <a:blip r:embed="rId2" cstate="print">
                    <a:duotone>
                      <a:prstClr val="black"/>
                      <a:srgbClr val="00FFFF">
                        <a:tint val="45000"/>
                        <a:satMod val="400000"/>
                      </a:srgb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Cement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650" cy="1162050"/>
                  </a:xfrm>
                  <a:prstGeom prst="rect">
                    <a:avLst/>
                  </a:prstGeom>
                  <a:effectLst>
                    <a:outerShdw blurRad="50800" dist="38100" dir="5400000" algn="t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7B15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6190" behindDoc="0" locked="0" layoutInCell="1" allowOverlap="1" wp14:anchorId="0E4B9946" wp14:editId="46ABE6B2">
              <wp:simplePos x="0" y="0"/>
              <wp:positionH relativeFrom="column">
                <wp:posOffset>5156200</wp:posOffset>
              </wp:positionH>
              <wp:positionV relativeFrom="paragraph">
                <wp:posOffset>165100</wp:posOffset>
              </wp:positionV>
              <wp:extent cx="1568450" cy="1162050"/>
              <wp:effectExtent l="0" t="0" r="12700" b="19050"/>
              <wp:wrapNone/>
              <wp:docPr id="1079373617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8450" cy="1162050"/>
                      </a:xfrm>
                      <a:prstGeom prst="rect">
                        <a:avLst/>
                      </a:prstGeom>
                      <a:solidFill>
                        <a:srgbClr val="E7E21E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310479" id="Rectangle 5" o:spid="_x0000_s1026" style="position:absolute;margin-left:406pt;margin-top:13pt;width:123.5pt;height:91.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npcgIAAEgFAAAOAAAAZHJzL2Uyb0RvYy54bWysVEtv2zAMvg/YfxB0X20HSdsFdYqgj2FA&#10;0QZrh54VWUoMyKJGKXGyXz9KdpygLXYYdpFJk/z40EddXe8aw7YKfQ225MVZzpmyEqrarkr+8+X+&#10;yyVnPghbCQNWlXyvPL+eff501bqpGsEaTKWQEYj109aVfB2Cm2aZl2vVCH8GTlkyasBGBFJxlVUo&#10;WkJvTDbK8/OsBawcglTe09/bzshnCV9rJcOT1l4FZkpOtYV0YjqX8cxmV2K6QuHWtezLEP9QRSNq&#10;S0kHqFsRBNtg/Q6qqSWCBx3OJDQZaF1LlXqgbor8TTfPa+FU6oWG490wJv//YOXj9tktkMbQOj/1&#10;JMYudhqb+KX62C4Naz8MS+0Ck/SzmJxfjic0U0m2ojgf5aQQTnYMd+jDNwUNi0LJkW4jDUlsH3zo&#10;XA8uMZsHU1f3tTFJwdXyxiDbCrq5u4u7UXHXo5+4ZceikxT2RsVgY38ozeqKyhyljIlPasATUiob&#10;is60FpXq0hSTPD/0MESkjhJgRNZU3oDdA0Suvsfu+uv9Y6hKdByC878V1gUPESkz2DAEN7UF/AjA&#10;UFd95s6fyj8ZTRSXUO0XyBC6ZfBO3td0Pw/Ch4VAYj/dKW10eKJDG2hLDr3E2Rrw90f/oz+Rkqyc&#10;tbRNJfe/NgIVZ+a7Jbp+LcbjuH5JGU8uRqTgqWV5arGb5gbo2gt6O5xMYvQP5iBqhOaVFn8es5JJ&#10;WEm5Sy4DHpSb0G05PR1SzefJjVbOifBgn52M4HGqkX8vu1eBridpIH4/wmHzxPQNVzvfGGlhvgmg&#10;60Tk41z7edO6JuL0T0t8D0715HV8AGd/AAAA//8DAFBLAwQUAAYACAAAACEAl5m8xtwAAAALAQAA&#10;DwAAAGRycy9kb3ducmV2LnhtbExPyU7DMBC9I/UfrEHiRu0GUYUQpyqonDggQj/AjSeL6iWynSbw&#10;9UxPcJo3M09vKXeLNeyCIQ7eSdisBTB0jdeD6yQcv97uc2AxKaeV8Q4lfGOEXbW6KVWh/ew+8VKn&#10;jpGIi4WS0Kc0FpzHpker4tqP6OjX+mBVojV0XAc1k7g1PBNiy60aHDn0asTXHptzPVkJbR3azkz5&#10;z/RxMC8Ph/cjzu1ZyrvbZf8MLOGS/shwjU/RoaJMJz85HZmRkG8y6pIkZFuaV4J4fCJ0oosgwKuS&#10;/+9Q/QIAAP//AwBQSwECLQAUAAYACAAAACEAtoM4kv4AAADhAQAAEwAAAAAAAAAAAAAAAAAAAAAA&#10;W0NvbnRlbnRfVHlwZXNdLnhtbFBLAQItABQABgAIAAAAIQA4/SH/1gAAAJQBAAALAAAAAAAAAAAA&#10;AAAAAC8BAABfcmVscy8ucmVsc1BLAQItABQABgAIAAAAIQAQrvnpcgIAAEgFAAAOAAAAAAAAAAAA&#10;AAAAAC4CAABkcnMvZTJvRG9jLnhtbFBLAQItABQABgAIAAAAIQCXmbzG3AAAAAsBAAAPAAAAAAAA&#10;AAAAAAAAAMwEAABkcnMvZG93bnJldi54bWxQSwUGAAAAAAQABADzAAAA1QUAAAAA&#10;" fillcolor="#e7e21e" strokecolor="#02101d [484]" strokeweight="1pt"/>
          </w:pict>
        </mc:Fallback>
      </mc:AlternateContent>
    </w:r>
    <w:r w:rsidR="00000000">
      <w:rPr>
        <w:noProof/>
        <w:lang w:eastAsia="en-IN"/>
      </w:rPr>
      <w:pict w14:anchorId="440BF0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80" o:spid="_x0000_s1033" type="#_x0000_t75" style="position:absolute;margin-left:0;margin-top:0;width:523.25pt;height:433.7pt;z-index:-251643904;mso-position-horizontal:center;mso-position-horizontal-relative:margin;mso-position-vertical:center;mso-position-vertical-relative:margin" o:allowincell="f">
          <v:imagedata r:id="rId4" o:title="WATER MARK LOGO" gain="19661f" blacklevel="22938f"/>
          <w10:wrap anchorx="margin" anchory="margin"/>
        </v:shape>
      </w:pict>
    </w:r>
  </w:p>
  <w:p w14:paraId="13C8C493" w14:textId="15D872C5" w:rsidR="00510E26" w:rsidRDefault="00510E26" w:rsidP="000E7E1B">
    <w:pPr>
      <w:pStyle w:val="Header"/>
      <w:framePr w:wrap="auto"/>
    </w:pPr>
  </w:p>
  <w:p w14:paraId="1E19A441" w14:textId="3BF2F89C" w:rsidR="00510E26" w:rsidRDefault="00617BB9" w:rsidP="00617BB9">
    <w:pPr>
      <w:pStyle w:val="Header"/>
      <w:framePr w:wrap="auto"/>
      <w:tabs>
        <w:tab w:val="clear" w:pos="4680"/>
        <w:tab w:val="clear" w:pos="9360"/>
        <w:tab w:val="left" w:pos="129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301C2C20" wp14:editId="6A9AA88E">
              <wp:simplePos x="0" y="0"/>
              <wp:positionH relativeFrom="column">
                <wp:posOffset>-374650</wp:posOffset>
              </wp:positionH>
              <wp:positionV relativeFrom="paragraph">
                <wp:posOffset>149225</wp:posOffset>
              </wp:positionV>
              <wp:extent cx="3676650" cy="793750"/>
              <wp:effectExtent l="0" t="0" r="0" b="63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6650" cy="793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6F3ED" w14:textId="1B1ECC9C" w:rsidR="000A6EA8" w:rsidRPr="0021733A" w:rsidRDefault="000A6EA8" w:rsidP="000A6EA8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</w:pPr>
                          <w:r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  <w:t>No: 501</w:t>
                          </w:r>
                          <w:r w:rsidR="00617BB9"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  <w:t>,</w:t>
                          </w:r>
                          <w:r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  <w:t xml:space="preserve"> Fifth floor, </w:t>
                          </w:r>
                          <w:proofErr w:type="spellStart"/>
                          <w:r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  <w:t>Immeuble</w:t>
                          </w:r>
                          <w:proofErr w:type="spellEnd"/>
                          <w:r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  <w:t xml:space="preserve"> BRIANT, </w:t>
                          </w:r>
                        </w:p>
                        <w:p w14:paraId="28EA981A" w14:textId="6BB33D63" w:rsidR="000A6EA8" w:rsidRPr="0021733A" w:rsidRDefault="000A6EA8" w:rsidP="000A6EA8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</w:pPr>
                          <w:r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  <w:t>Carrefour Golf, Yaoundé</w:t>
                          </w:r>
                        </w:p>
                        <w:p w14:paraId="5E6281D6" w14:textId="2225A79B" w:rsidR="00510E26" w:rsidRPr="0021733A" w:rsidRDefault="00510E2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Ph</w:t>
                          </w:r>
                          <w:r w:rsidR="000A6EA8"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:</w:t>
                          </w:r>
                          <w:r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="000A6EA8"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  <w:t xml:space="preserve">+237652280756 </w:t>
                          </w:r>
                          <w:r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 xml:space="preserve">Email: </w:t>
                          </w:r>
                          <w:hyperlink r:id="rId5" w:history="1">
                            <w:r w:rsidR="0021733A" w:rsidRPr="0021733A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svbstp@gmail.com</w:t>
                            </w:r>
                          </w:hyperlink>
                          <w:r w:rsidR="0021733A" w:rsidRPr="0021733A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, cameroonprojects@sarveksha.com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1C2C20" id="Text Box 2" o:spid="_x0000_s1027" type="#_x0000_t202" style="position:absolute;margin-left:-29.5pt;margin-top:11.75pt;width:289.5pt;height:62.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0H+QEAANQDAAAOAAAAZHJzL2Uyb0RvYy54bWysU9uO2yAQfa/Uf0C8N3ayuWyskNV2t1tV&#10;2l6kbT+AYByjAkOBxE6/fgfszUbtW1U/oBkPHOacOWxueqPJUfqgwDI6nZSUSCugVnbP6I/vD++u&#10;KQmR25prsJLRkwz0Zvv2zaZzlZxBC7qWniCIDVXnGG1jdFVRBNFKw8MEnLRYbMAbHjH1+6L2vEN0&#10;o4tZWS6LDnztPAgZAv69H4p0m/GbRor4tWmCjEQzir3FvPq87tJabDe82nvuWiXGNvg/dGG4snjp&#10;GeqeR04OXv0FZZTwEKCJEwGmgKZRQmYOyGZa/sHmqeVOZi4oTnBnmcL/gxVfjk/umyexfw89DjCT&#10;CO4RxM9ALNy13O7lrffQtZLXePE0SVZ0LlTj0SR1qEIC2XWfocYh80OEDNQ33iRVkCdBdBzA6Sy6&#10;7CMR+PNquVouF1gSWFutr1YYpyt49XLa+RA/SjAkBYx6HGpG58fHEIetL1vSZRYelNZ5sNqSjtH1&#10;YrbIBy4qRkX0nVaG0esyfYMTEskPts6HI1d6iLEXbUfWiehAOfa7nqh6lCSJsIP6hDJ4GGyGzwKD&#10;FvxvSjq0GKPh14F7SYn+ZFHK9XQ+T57MyXyxmmHiLyu7ywq3AqEYjZQM4V3MPh4o36LkjcpqvHYy&#10;tozWyXqONk/evMzzrtfHuH0GAAD//wMAUEsDBBQABgAIAAAAIQD1379v3gAAAAoBAAAPAAAAZHJz&#10;L2Rvd25yZXYueG1sTI/LbsIwEEX3lfgHa5C6AxuKKwhxUNWq21alD4mdiYckIh5HsSHp33e6apej&#10;Obr33Hw3+lZcsY9NIAOLuQKBVAbXUGXg4/15tgYRkyVn20Bo4Bsj7IrJTW4zFwZ6w+s+VYJDKGbW&#10;QJ1Sl0kZyxq9jfPQIfHvFHpvE599JV1vBw73rVwqdS+9bYgbatvhY43leX/xBj5fToevlXqtnrzu&#10;hjAqSX4jjbmdjg9bEAnH9AfDrz6rQ8FOx3AhF0VrYKY3vCUZWN5pEAxo7gNxZHK11iCLXP6fUPwA&#10;AAD//wMAUEsBAi0AFAAGAAgAAAAhALaDOJL+AAAA4QEAABMAAAAAAAAAAAAAAAAAAAAAAFtDb250&#10;ZW50X1R5cGVzXS54bWxQSwECLQAUAAYACAAAACEAOP0h/9YAAACUAQAACwAAAAAAAAAAAAAAAAAv&#10;AQAAX3JlbHMvLnJlbHNQSwECLQAUAAYACAAAACEA0kS9B/kBAADUAwAADgAAAAAAAAAAAAAAAAAu&#10;AgAAZHJzL2Uyb0RvYy54bWxQSwECLQAUAAYACAAAACEA9d+/b94AAAAKAQAADwAAAAAAAAAAAAAA&#10;AABTBAAAZHJzL2Rvd25yZXYueG1sUEsFBgAAAAAEAAQA8wAAAF4FAAAAAA==&#10;" filled="f" stroked="f">
              <v:textbox>
                <w:txbxContent>
                  <w:p w14:paraId="5646F3ED" w14:textId="1B1ECC9C" w:rsidR="000A6EA8" w:rsidRPr="0021733A" w:rsidRDefault="000A6EA8" w:rsidP="000A6EA8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</w:pPr>
                    <w:r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  <w:t>No: 501</w:t>
                    </w:r>
                    <w:r w:rsidR="00617BB9"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  <w:t>,</w:t>
                    </w:r>
                    <w:r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  <w:t xml:space="preserve"> Fifth floor, </w:t>
                    </w:r>
                    <w:proofErr w:type="spellStart"/>
                    <w:r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  <w:t>Immeuble</w:t>
                    </w:r>
                    <w:proofErr w:type="spellEnd"/>
                    <w:r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  <w:t xml:space="preserve"> BRIANT, </w:t>
                    </w:r>
                  </w:p>
                  <w:p w14:paraId="28EA981A" w14:textId="6BB33D63" w:rsidR="000A6EA8" w:rsidRPr="0021733A" w:rsidRDefault="000A6EA8" w:rsidP="000A6EA8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</w:pPr>
                    <w:r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  <w:t>Carrefour Golf, Yaoundé</w:t>
                    </w:r>
                  </w:p>
                  <w:p w14:paraId="5E6281D6" w14:textId="2225A79B" w:rsidR="00510E26" w:rsidRPr="0021733A" w:rsidRDefault="00510E26">
                    <w:pPr>
                      <w:rPr>
                        <w:sz w:val="20"/>
                        <w:szCs w:val="20"/>
                      </w:rPr>
                    </w:pPr>
                    <w:r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Ph</w:t>
                    </w:r>
                    <w:r w:rsidR="000A6EA8"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:</w:t>
                    </w:r>
                    <w:r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="000A6EA8"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  <w:t xml:space="preserve">+237652280756 </w:t>
                    </w:r>
                    <w:r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 xml:space="preserve">Email: </w:t>
                    </w:r>
                    <w:hyperlink r:id="rId6" w:history="1">
                      <w:r w:rsidR="0021733A" w:rsidRPr="0021733A">
                        <w:rPr>
                          <w:rStyle w:val="Hyperlink"/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svbstp@gmail.com</w:t>
                      </w:r>
                    </w:hyperlink>
                    <w:r w:rsidR="0021733A" w:rsidRPr="0021733A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, cameroonprojects@sarveksha.com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ab/>
    </w:r>
  </w:p>
  <w:p w14:paraId="35AB7894" w14:textId="5F162160" w:rsidR="00510E26" w:rsidRDefault="00510E26" w:rsidP="000E7E1B">
    <w:pPr>
      <w:pStyle w:val="Header"/>
      <w:framePr w:wrap="auto"/>
    </w:pPr>
  </w:p>
  <w:p w14:paraId="205D9582" w14:textId="1DD6D74D" w:rsidR="005731CA" w:rsidRDefault="005731CA" w:rsidP="00BA21D4">
    <w:pPr>
      <w:pStyle w:val="Header"/>
      <w:framePr w:wrap="auto"/>
    </w:pPr>
  </w:p>
  <w:p w14:paraId="37396B76" w14:textId="1618D816" w:rsidR="000E7E1B" w:rsidRDefault="00EC340A" w:rsidP="00BA21D4">
    <w:pPr>
      <w:pStyle w:val="Header"/>
      <w:framePr w:wrap="auto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507546" wp14:editId="39AB298F">
              <wp:simplePos x="0" y="0"/>
              <wp:positionH relativeFrom="page">
                <wp:posOffset>311150</wp:posOffset>
              </wp:positionH>
              <wp:positionV relativeFrom="paragraph">
                <wp:posOffset>115570</wp:posOffset>
              </wp:positionV>
              <wp:extent cx="7099300" cy="31750"/>
              <wp:effectExtent l="19050" t="19050" r="25400" b="254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9300" cy="3175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274B35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4.5pt,9.1pt" to="583.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Q/ixAEAAOMDAAAOAAAAZHJzL2Uyb0RvYy54bWysU8tu2zAQvBfoPxC815IcuI4Fyz44SC5F&#10;G7TpB9DU0iLAF0jWkv++S8qWjTZA0SAXilzuzO4MV+vtoBU5gg/SmoZWs5ISMNy20hwa+vPl8dM9&#10;JSEy0zJlDTT0BIFuNx8/rHtXw9x2VrXgCZKYUPeuoV2Mri6KwDvQLMysA4OXwnrNIh79oWg965Fd&#10;q2Jelp+L3vrWecshBIw+jJd0k/mFAB6/CREgEtVQ7C3m1ed1n9Zis2b1wTPXSX5ug72hC82kwaIT&#10;1QOLjPzy8i8qLbm3wYo441YXVgjJIWtANVX5h5ofHXOQtaA5wU02hfej5V+PO/Ps0YbehTq4Z59U&#10;DMLr9MX+yJDNOk1mwRAJx+CyXK3uSvSU491dtVxkM4sr2PkQn8BqkjYNVdIkLaxmxy8hYkFMvaSk&#10;sDKkb+j8frFc5LRglWwfpVLpMvjDfqc8ObL0jlh5tUpPhxQ3aXhSBoNXJXkXTwrGAt9BENli79VY&#10;IQ0ZTLSMczCxOvMqg9kJJrCFCVj+G3jOT1DIA/g/4AmRK1sTJ7CWxvrXqsfh0rIY8y8OjLqTBXvb&#10;nvIbZ2twkrJz56lPo3p7zvDrv7n5DQAA//8DAFBLAwQUAAYACAAAACEAMzUF7d8AAAAJAQAADwAA&#10;AGRycy9kb3ducmV2LnhtbEyPQU+DQBCF7yb+h82YeLNLwdSKLI0hkhg9WYzG2wIjS2VnCbtt6b93&#10;etLjvPfy5nvZZraDOODke0cKlosIBFLj2p46Be9VebMG4YOmVg+OUMEJPWzyy4tMp6070hsetqET&#10;XEI+1QpMCGMqpW8MWu0XbkRi79tNVgc+p062kz5yuR1kHEUraXVP/MHoEQuDzc92bxVUZfJkd7vq&#10;2b2cCvNVf3y+FmWi1PXV/PgAIuAc/sJwxmd0yJmpdntqvRgU3N7zlMD6OgZx9perO1ZqBXESg8wz&#10;+X9B/gsAAP//AwBQSwECLQAUAAYACAAAACEAtoM4kv4AAADhAQAAEwAAAAAAAAAAAAAAAAAAAAAA&#10;W0NvbnRlbnRfVHlwZXNdLnhtbFBLAQItABQABgAIAAAAIQA4/SH/1gAAAJQBAAALAAAAAAAAAAAA&#10;AAAAAC8BAABfcmVscy8ucmVsc1BLAQItABQABgAIAAAAIQCzDQ/ixAEAAOMDAAAOAAAAAAAAAAAA&#10;AAAAAC4CAABkcnMvZTJvRG9jLnhtbFBLAQItABQABgAIAAAAIQAzNQXt3wAAAAkBAAAPAAAAAAAA&#10;AAAAAAAAAB4EAABkcnMvZG93bnJldi54bWxQSwUGAAAAAAQABADzAAAAKgUAAAAA&#10;" strokecolor="#099" strokeweight="2.25pt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2918" w14:textId="79B8E5DB" w:rsidR="000E7E1B" w:rsidRDefault="00000000" w:rsidP="000E7E1B">
    <w:pPr>
      <w:pStyle w:val="Header"/>
      <w:framePr w:wrap="auto"/>
    </w:pPr>
    <w:r>
      <w:rPr>
        <w:noProof/>
      </w:rPr>
      <w:pict w14:anchorId="4556EA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78" o:spid="_x0000_s1031" type="#_x0000_t75" style="position:absolute;margin-left:0;margin-top:0;width:523.25pt;height:433.7pt;z-index:-251645952;mso-position-horizontal:center;mso-position-horizontal-relative:margin;mso-position-vertical:center;mso-position-vertical-relative:margin" o:allowincell="f">
          <v:imagedata r:id="rId1" o:title="WATER MARK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Envelope" style="width:13.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BCIyLwAEAAMcDAAAOAAAAZHJzL2Uyb0RvYy54bWykk8lu&#10;2zAQhu8F+g4E74lkZ3FLWM7FSVAgaI2ifQCaGllEuWFIy/bbdygxrnNqkR5EzWikf75ZtHw4WsMG&#10;wKi9a/jsuuYMnPKtdruG//zxdPWJs5ika6XxDhp+gsgfVh8/LA9BwNz33rSAjERcFIfQ8D6lIKoq&#10;qh6sjNc+gKNg59HKRC7uqhblgdStqeZ1fV8dPLYBvYIY6el6CvLVqN91oNK3rouQmGk4saXxxPHc&#10;5rNaLaXYoQy9VgVDvoPCSu0o6VlqLZNke9TvkApapT0CqZEl6CpYZP2HWhGx/6RhJf7ahyvlbZBJ&#10;b7XR6TR2u0C5YaPVBidC9XXYINMtTb++/zy/u6kXt5w5aWnaz6Wxl5EWoqIBPLoBDI03TyAXmmWy&#10;KLlV9t/k2BodnrQxucPZLtWQzN/3xXedVrD2am/BpWlpEAwV5l3sdYicoQC7BaoAv7SzaSViQkiq&#10;zwk7SvydFimTSXEOjJR/wDJzDLkpUhw7tPlOqdlx3LXTedfgmJiih7PFbX2z4ExRqNhTgtePA8b0&#10;DN6ybBAaEVD7pZDDSywsr6+Ulk3pRy6iGWnLZud1vPTJvvz/Vr8BAAD//wMAUEsDBAoAAAAAAAAA&#10;IQAyc9V3ihEAAIoRAAAUAAAAZHJzL21lZGlhL2ltYWdlMS5wbmeJUE5HDQoaCgAAAA1JSERSAAAB&#10;gAAAAYAIBgAAAKTHtb8AAAABc1JHQgCuzhzpAAAABGdBTUEAALGPC/xhBQAAAAlwSFlzAAA7DgAA&#10;Ow4BzLahgwAAER9JREFUeF7t3Y2NW2eShlGHMCFMCBOCQ9gQHIJDmAwcwobgEDYEh+AQNoRdFoQL&#10;W6NXLbJZH/ndW+cADzAYS2yy1KrST6v7JwAAAAAAAAAAAAAAAAAAAAAAAAAAAAAAAAAAAAAAAAAA&#10;AAAAAAAAAAAAAAAAAAAAAAAAAAAAAAAAAAAAAAAAAAAAAAAAAAAAAAAAAAAAAAAAAAAAAAAAAAAA&#10;AAAAAAAAAAAAAAAAAAAAAAAAAAAAAAAAAAAAAAAAvuv/JGlo46WhSNKExktDkaQJjZeGIkkTGi8N&#10;RZImNF4aiiRNaLw0FEma0HhpKJI0ofHSUCRpQuOloUjShMZLQ5GkCY2XhiJJExovDUWSJjReGook&#10;TWi8NBRJmtB4aSiSNKHx0lAkaULjpaFI0oTGS0ORpAmNl4YiSRMaLw1FkiY0XhqKJE1ovDQUSZrQ&#10;eGkokjSh8dJQ3tm/bwHX869bf95KP+/f1XhpKO/OEYBrqeX/v7fSz/d3Nl4ayg45AnANuy7/arw0&#10;lF367RZwXjsv/2q8NJSdcgTgnHZf/tV4aSi79fst4Dx+vrX78q/GS0PZsf+5BezvLMu/Gi8NZdcc&#10;AdjbmZZ/NV4ays45ArCnX26daflX46Wh7J4jAHs54/KvxktD6eyP8P915AjAHn69tWL5v+KgjJeG&#10;0tk/bjkCcE0rl3/9riL9t87GS0PprDgCcD2rl39J/72z8dJQOjusPAL1uMDr1PJPPxefrZb/f906&#10;pG/T2XhpKJ39nSMA5/eq5V/St+tsvDSUzpL6Y5v0bZ+tjkAdGWCNVy7/kr5tZ+OloXT2PY4AnMur&#10;l39J376z8dJQOvuIIwDnUJ+ePf1ce7aPln9J36ez8dJQOvuRVUegvvKQIwDPe9fyL+n7dTZeGkpn&#10;93AEYE//fSv93Hq2e5Z/Sd+3s/HSUDq7V33K5/T9n62OwD9vAY9ZufzrawXcI33/zsZLQ+nsETu8&#10;w8F09bvmXX4upsfobLw0lM4e5QjA+6xc/p/53Xh6nM7GS0Pp7DMcAXi93ZZ/SY/V2XhpKJ19liMA&#10;r1PLf9Xfw9WHZX/27+HS43U2XhpKZ89wBGC9XZd/SY/Z2XhpKJ0967db6XGfzRGAvZd/SY/b2Xhp&#10;KJ11cASg3+rlX4//rPTYnY2XhtJZl5VHoL6QNUxyhuVf0uN3Nl4aSmedVh2ByhFgirMs/5LeRmfj&#10;paF01m3V5yWpHAGurpbzmT4JY3o7nY2XhtLZCo4APK6Wcy3p9H7/bHVUupd/SW+rs/HSUDpbxRGA&#10;+9VH45xt+Zf09jobLw2ls5VWfYGK6p7PVAhnUMu//iVuej9/tpXLv6S32dl4aSidrbbyCPxyC86s&#10;Psx51fKvf6i5cvmX9HY7Gy8NpbNXqEWd3nZHjgBndfblX9Lb7my8NJTOXqX+3D69/Y4cAc5m5fKv&#10;D8d+xfIv6e13Nl4aSmev5AjAl+Vf/8AxvR8/2yuXf0nPobPx0lA6e7WVR6D+vgF2dqXlX9Lz6Gy8&#10;NJTO3sERYKLVy/8d0nPpbLw0lM7exRFgkisu/5KeT2fjpaF09k4rj0D9QzTYQb2fX3H5l/ScOhsv&#10;DaWzd3MEuLIrL/+Snldn46WhdLYDR4ArWrn8d3m/Ts+ts/HSUDrbxcojsMOvlJilPiz56su/pOfX&#10;2XhpKJ3tpP6iLD3HjhwBXmXK8i/pOXY2XhpKZ7tZeQTqi2zASvURaKuW/47/2DE9z87GS0PpbEcr&#10;P2SuPjsirDBt+Zf0XDsbLw2ls105ApzJquVfj7nzpzlJz7mz8dJQOtuZI8AZ1PJP72PPtvvyL+l5&#10;dzZeGkpnu3ME2Nnk5V/Sc+9svDSUzs6gvmKSI8BuVi7/s3zFu/T8OxsvDaWzs3AE2Inl/0V6DZ2N&#10;l4bS2Zms/sLZcI/6WPz0PvRsZ1v+Jb2OzsZLQ+nsbOrzna86AvW48BHL/2vptXQ2XhpKZ2fkCPAO&#10;9XV20/vMs511+Zf0ejobLw2ls7NafQRe/ZWV2Jvln6XX1Nl4aSidnZkjwGr1PmD5f196XZ2Nl4bS&#10;2dk5AqyyevnXv3E5u/TaOhsvDaWzK3AE6Gb53ye9vs7GS0Pp7CpWHoE/bzkCc9SPdX3m2PS+8Gz1&#10;vlQfznwV6TV2Nl4aSmdXsvoIXOknLpnl/5j0OjsbLw2ls6upn8D1j7rSa322K/3WnW+tXP71C5Mr&#10;/gIivdbOxktD6eyqHAEeYfl/Tnq9nY2XhtLZlTkC3MPy/7z0mjsbLw2ls6tzBPjI6uVfj39l6XV3&#10;Nl4aSmcTOAIktZxXvW9MWP4lvfbOxktD6WwKR4C/q+VcSzr9mD7blOVf0uvvbLw0lM4m8Q97KPVn&#10;8vUhmenH8tkmLf+SZtDZeGkonU2z8gj8fIu9rVz+9bvMScu/pDl0Nl4aSmcTrToClSOwr/pdmuXf&#10;K82is/HSUDqbyhGYxfJfI82js/HSUDqbzBGYYeXyr/ehqcu/pJl0Nl4aSmfTOQLXVsu//n4m/fg8&#10;2/TlX9JcOhsvDaUzfvrpt1tpNh2d/Qt+nNnK5V/vM9OXf0mz6Wy8NJTO+GLlEfjlFq9l+b9Gmk9n&#10;46WhdMZfHIFrsPxfJ82os/HSUDrja/++lebUkSOwXv29y8rlz9fSnDobLw2lM77lCJyT5f96aVad&#10;jZeG0hnZyiPw6y16Wf7vkebV2XhpKJ3xfY7AOdTvqiz/90gz62y8NJTO+Fgt6jS3jhyB561c/vUL&#10;AD6W5tbZeGkonfFjK4+AJfN59eNi+b9Xml1n46WhdMZ96s+Y0/w6smweZ/nvIc2vs/HSUDrjfo7A&#10;HlYufx+l9Zg0w87GS0PpjMesPAL+wvHHVv5xnOX/uDTHzsZLQ+mMx9Xn90mz7MgR+D7Lfz9plp2N&#10;l4bSGY+pTwOw8jOIVvX4fG3l8q/qc/rzuDTLzsZLQ+mM+71i+R9ZSH9ZvfyPzPxxaY6djZeG0hn3&#10;e9XyP7KQvvzleJrNqsz8MWmGnY2XhtIZ93n18j+avJBevfyPHIH7pfl1Nl4aSmf82LuW/9HEhWTm&#10;55Bm19l4aSid8bF3L6KjSQvJzM8jza2z8dJQOuP7dllER1dfSK/8S/Z7cwQ+lmbW2XhpKJ2R7baI&#10;jq66kHZc/keOwPeleXU2XhpKZ3xr10V09MetK9l5+R85AlmaVWfjpaF0xtd2X0RHVzkCtfx/v5Ve&#10;4245At9Kc+psvDSUzvjLWZb/UR2BWqBndablf+QIfC3NqLPx0lA644tVy78+a2V9npla1um/P9tZ&#10;j8Dq5V+LetXnbHIE/pLm09l4aSidsXb51xIqtfAcgS9WL//68TzmseqztzoCX6TZdDZeGkpn071i&#10;+R8cgdcu/4MjsE6aS2fjpaF0Ntkrl/+hllMtjvT9nu3PWzsfgdXLvz6V9vdevyOwRppJZ+OloXQ2&#10;1arPM/PR8v+7lUfgn7d2s/LwVR8t/4Mj0C/No7Px0lA6m+jdy/+waiHW8/jXrV3UYl71R1/VPcv/&#10;4Aj0SrPobLw0lM6m2WX5H65+BOp3I/W7kvQcO/rMV1BzBPqkOXQ2XhpKZ5PstvwPVz0COy7/gyPQ&#10;I82gs/HSUDqbYtflf1j5F9LvOAL1Nndd/gdH4Hnp9Xc2XhpKZxPsvvwPVzkCZ1j+B0fgOem1dzZe&#10;GkpnV3eW5X84+xFYvfzrx7ObI/B56XV3Nl4aSmdXdrblfzjrEajHrreR3nZHK5b/wRH4nPSaOxsv&#10;DaWzqzrr8j/UH3Okt/9s9fxr2XVbvfzr8ymt5gg8Lr3ezsZLQ+nsis6+/A+rjkDVeQSusPwPjsBj&#10;0mvtbLw0lM6u5irL/7D7EVi5/OtxX7n8D47A/dLr7Gy8NJTOruRqy/+w6nVVzxyB+r5XW/6HX2+l&#10;5/VsVzsC6TV2Nl4aSmdXseon7LuX/2G3I3Dl5X9wBH4svb7OxktD6ewKrr78DyuPwCMLd/Xy32nm&#10;jsDH0mvrbLw0lM7ObsryP6x6vVV9+OlH6hOurfw7iWkzv8IRSK+rs/HSUDo7s2nL/1C/Wk/Pu6N6&#10;7fU7jfpVfi38qv53/X8r/4HX7jN3BLL0mjobLw2ls7OauvwPtZTT8z9jZ5m5I/Ct9Ho6Gy8NpbMz&#10;mr78D1c4AmebuSPwtfRaOhsvDaWzs7H8v3bmI3DWmTsCf0mvo7Px0lA6OxPLPzvjETj7zB2BL9Jr&#10;6Gy8NJTOzsLy/9iZjkDNfOUnpXsVRyA//87GS0Pp7Aws//uc4QhcZfkfph+B9Nw7Gy8NpbPdWf6P&#10;qeWaXu8O1YeR1peJvJrJRyA9787GS0PpbGeW/+fseASuuvwPq/6V9u5HID3nzsZLQ+lsV5b/c1Z+&#10;ls5H++PWlZf/YeIRSM+3s/HSUDrbkeXfo47Ayn+9e0+1vCYs/8O0I5Cea2fjpaF0thvLv9/vt9JM&#10;VlefN6g+lcQ0k45Aep6djZeG0tlOLP91Vs02VfPe4dM5v9OUI5CeY2fjpaF0tgvLf736I6FVX3C+&#10;qlnX7zYm/ZHPRyYcgfT8OhsvDaWzHVj+r9V9CGrOtZTqcfna1Y9Aem6djZeG0tm7Wf7vUwu7FtRn&#10;/6K4llB9f4v/Y1c+Aul5dTZeGkpn72T576P+FXH9eNTvDGqx/P0o1DzrQznrj3fqv9e3s/Qfc9Uj&#10;kJ5TZ+OloXT2LpY/01zxCKTn09l4aSidvYPlz1RXOwLpuXQ2XhpKZ69m+TPdlY5Aeh6djZeG0tkr&#10;Wf7wxaovrv/qI5CeQ2fjpaF09iqWP3ztCkcgvf3OxktD6ewVavnXok5v/5ksf87u7Ecgve3OxktD&#10;6Ww1yx8+duYjkN5uZ+OloXS2kuUP9znrEUhvs7Px0lA6W8Xyh8ec8Qikt9fZeGkona1g+cPnnO0I&#10;pLfV2XhpKJ11s/zhOWc6AuntdDZeGkpnnSx/6HGWI5DeRmfjpaF01sXyh15nOALp8TsbLw2lsw6W&#10;P6yx+xFIj93ZeGkonT3L8oe1dj4C6XE7Gy8NpbNnWP7wGqu+lOezRyA9ZmfjpaF09ln1Rb8tf3id&#10;HY9AerzOxktD6ewzLH94j92OQHqszsZLQ+nsUZY/vNdORyA9TmfjpaF09gjLH/awyxFIj9HZeGko&#10;nd3L8oe97HAE0vfvbLw0lM7uYfnDnt59BNL37Wy8NJTOfsTyh7298wik79fZeGkonX3E8odzeNcR&#10;SN+ns/HSUDr7HssfzuUdRyB9+87GS0PpLLH84ZxefQTSt+1svDSUzv6T5Q/n9sojkL5dZ+OloXT2&#10;d5Y/XMOrjkD6Np2Nl4bS2eHnW5Y/XMcrjkD6752Nl4bSWbH84ZpWH4H03zobLw2lM8sfrm3lEUj/&#10;f2fjpaF0ZvnD9a06AqsbLw1l5yx/2NMZj8B4aSi7ZvnD3s52BMZLQ9kxyx/O4UxHYLw0lN2y/OFc&#10;znIExktD2SnLH87pDEdgvDSUXbL84dx2PwLjpaHskOUP17DzERgvDeXdWf5wLa/4R12fabw0lHdm&#10;+cM17XgExktDeVeWP1zbbkdgvDQUSZrQeGkokjSh8dJQJGlC46WhSNKExktDkaQJjZeGIkkTGi8N&#10;RZImNF4aiiRNaLw0FEma0HhpKJI0ofHSUCRpQuOloUjShMZLQ5GkCY2XhiJJExovDUWSJjReGook&#10;TWi8NBRJmtB4aSiSNKHx0lAkaULjpaFI0oTGS0ORpAmNl4YiSRMaLw1FkiY0XhqKJE0IAAAAAAAA&#10;AAAAAAAAAAAAAAAAAAAAAAAAAAAAAAAAAAAAAAAAAAAAAAAAAAAAAAAAAAAAAAAAAAAAAAAAAAAA&#10;AAAAAAAAAAAAAAAAAAAAAAAAAAAAAAAAAAAAAAAAAAAAAAAAAAAAAAAAAAAAAAAAAAAAAAAAAIBv&#10;/PTT/wMoeHpdaa+wZwAAAABJRU5ErkJgglBLAwQKAAAAAAAAACEAnRQgersBAAC7AQAAFAAAAGRy&#10;cy9tZWRpYS9pbWFnZTIuc3ZnPHN2ZyB2aWV3Qm94PSIwIDAgOTYgOTYiIHhtbG5zPSJodHRwOi8v&#10;d3d3LnczLm9yZy8yMDAwL3N2ZyIgeG1sbnM6eGxpbms9Imh0dHA6Ly93d3cudzMub3JnLzE5OTkv&#10;eGxpbmsiIGlkPSJJY29uc19FbnZlbG9wZSIgb3ZlcmZsb3c9ImhpZGRlbiI+PHBhdGggZD0iTTgg&#10;MjAgOCA3NiA4OCA3NiA4OCAyMCA4IDIwWk00OS40IDU0LjlDNDguNiA1NS43IDQ3LjQgNTUuNyA0&#10;Ni42IDU0LjlMMTcgMjYgNzkuMSAyNiA0OS40IDU0LjlaTTMzLjUgNDcuNyAxNCA2Ny4zIDE0IDI4&#10;LjYgMzMuNSA0Ny43Wk0zNi40IDUwLjUgNDMuOSA1Ny44QzQ1LjEgNTguOSA0Ni42IDU5LjUgNDgu&#10;MSA1OS41IDQ5LjYgNTkuNSA1MS4xIDU4LjkgNTIuMyA1Ny44TDU5LjggNTAuNSA3OS4yIDcwIDE2&#10;LjkgNzAgMzYuNCA1MC41Wk02Mi41IDQ3LjcgODIgMjguNyA4MiA2Ny4yIDYyLjUgNDcuN1oiLz48&#10;L3N2Zz5QSwMEFAAGAAgAAAAhAB03w5TYAAAAAwEAAA8AAABkcnMvZG93bnJldi54bWxMj09Lw0AQ&#10;xe9Cv8MyBW920oJ/SLMpEmgVvGgV8TjNTpPg7mzIbtv027vqQS/zGN7w3m+K1eisOvIQOi8a5rMM&#10;FEvtTSeNhrfX9dUdqBBJDFkvrOHMAVbl5KKg3PiTvPBxGxuVQiTkpKGNsc8RQ92yozDzPUvy9n5w&#10;FNM6NGgGOqVwZ3GRZTfoqJPU0FLPVcv15/bgNGBw1fOHfarw8ZrG940/1/JQaX05He+XoCKP8e8Y&#10;vvETOpSJaecPYoKyGtIj8Wcmb3E7B7X7VSwL/M9efgE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MEIjIvAAQAAxwMAAA4AAAAAAAAAAAAAAAAA&#10;QwIAAGRycy9lMm9Eb2MueG1sUEsBAi0ACgAAAAAAAAAhADJz1XeKEQAAihEAABQAAAAAAAAAAAAA&#10;AAAALwQAAGRycy9tZWRpYS9pbWFnZTEucG5nUEsBAi0ACgAAAAAAAAAhAJ0UIHq7AQAAuwEAABQA&#10;AAAAAAAAAAAAAAAA6xUAAGRycy9tZWRpYS9pbWFnZTIuc3ZnUEsBAi0AFAAGAAgAAAAhAB03w5TY&#10;AAAAAwEAAA8AAAAAAAAAAAAAAAAA2BcAAGRycy9kb3ducmV2LnhtbFBLAQItABQABgAIAAAAIQAi&#10;Vg7uxwAAAKUBAAAZAAAAAAAAAAAAAAAAAN0YAABkcnMvX3JlbHMvZTJvRG9jLnhtbC5yZWxzUEsF&#10;BgAAAAAHAAcAvgEAANsZAAAAAA==&#10;" o:bullet="t">
        <v:imagedata r:id="rId1" o:title="" croptop="-9007f" cropbottom="-9318f" cropright="-244f"/>
      </v:shape>
    </w:pict>
  </w:numPicBullet>
  <w:abstractNum w:abstractNumId="0" w15:restartNumberingAfterBreak="0">
    <w:nsid w:val="3C6D5BD2"/>
    <w:multiLevelType w:val="hybridMultilevel"/>
    <w:tmpl w:val="9DEA9622"/>
    <w:lvl w:ilvl="0" w:tplc="2064DC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1879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A438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B0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DA00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32E3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6CD9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8853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10D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854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E26"/>
    <w:rsid w:val="00004749"/>
    <w:rsid w:val="000237A1"/>
    <w:rsid w:val="00026DB1"/>
    <w:rsid w:val="00033FBB"/>
    <w:rsid w:val="00042611"/>
    <w:rsid w:val="000466E6"/>
    <w:rsid w:val="0005170F"/>
    <w:rsid w:val="00077CE5"/>
    <w:rsid w:val="00085056"/>
    <w:rsid w:val="00097C6A"/>
    <w:rsid w:val="000A4F0D"/>
    <w:rsid w:val="000A6EA8"/>
    <w:rsid w:val="000B507B"/>
    <w:rsid w:val="000C1699"/>
    <w:rsid w:val="000E3189"/>
    <w:rsid w:val="000E66AE"/>
    <w:rsid w:val="000E7E1B"/>
    <w:rsid w:val="000F52D3"/>
    <w:rsid w:val="0011001E"/>
    <w:rsid w:val="00113300"/>
    <w:rsid w:val="00121187"/>
    <w:rsid w:val="0013466A"/>
    <w:rsid w:val="001434DE"/>
    <w:rsid w:val="00145DE2"/>
    <w:rsid w:val="001535F3"/>
    <w:rsid w:val="001564AA"/>
    <w:rsid w:val="00163D2A"/>
    <w:rsid w:val="00172642"/>
    <w:rsid w:val="001730C3"/>
    <w:rsid w:val="001765D7"/>
    <w:rsid w:val="001A25A5"/>
    <w:rsid w:val="001B4922"/>
    <w:rsid w:val="001E10B7"/>
    <w:rsid w:val="001E6EF6"/>
    <w:rsid w:val="001E793D"/>
    <w:rsid w:val="001F7349"/>
    <w:rsid w:val="002113B6"/>
    <w:rsid w:val="00212E89"/>
    <w:rsid w:val="0021733A"/>
    <w:rsid w:val="00226FC1"/>
    <w:rsid w:val="00231C9E"/>
    <w:rsid w:val="002508C4"/>
    <w:rsid w:val="00253349"/>
    <w:rsid w:val="00254A38"/>
    <w:rsid w:val="002575CE"/>
    <w:rsid w:val="002679F5"/>
    <w:rsid w:val="00285BEE"/>
    <w:rsid w:val="0028771D"/>
    <w:rsid w:val="00291927"/>
    <w:rsid w:val="00297CC9"/>
    <w:rsid w:val="002B07D2"/>
    <w:rsid w:val="002B565A"/>
    <w:rsid w:val="002C064F"/>
    <w:rsid w:val="002D4C66"/>
    <w:rsid w:val="002E5BC7"/>
    <w:rsid w:val="002E635C"/>
    <w:rsid w:val="002F6088"/>
    <w:rsid w:val="002F6F3F"/>
    <w:rsid w:val="002F713C"/>
    <w:rsid w:val="0032363F"/>
    <w:rsid w:val="00333E77"/>
    <w:rsid w:val="0034712F"/>
    <w:rsid w:val="003476AA"/>
    <w:rsid w:val="00382592"/>
    <w:rsid w:val="003A5D82"/>
    <w:rsid w:val="003A6C87"/>
    <w:rsid w:val="003B1299"/>
    <w:rsid w:val="003C7C80"/>
    <w:rsid w:val="003D69FF"/>
    <w:rsid w:val="00423824"/>
    <w:rsid w:val="00424685"/>
    <w:rsid w:val="00426104"/>
    <w:rsid w:val="00433DA7"/>
    <w:rsid w:val="004408F8"/>
    <w:rsid w:val="0044528E"/>
    <w:rsid w:val="00461E7B"/>
    <w:rsid w:val="00463797"/>
    <w:rsid w:val="00467922"/>
    <w:rsid w:val="0049227B"/>
    <w:rsid w:val="004922CA"/>
    <w:rsid w:val="00492752"/>
    <w:rsid w:val="00493ED0"/>
    <w:rsid w:val="004B77A0"/>
    <w:rsid w:val="004C2846"/>
    <w:rsid w:val="004E2E6C"/>
    <w:rsid w:val="004F2C14"/>
    <w:rsid w:val="004F53F8"/>
    <w:rsid w:val="00510E26"/>
    <w:rsid w:val="005301AC"/>
    <w:rsid w:val="0053080B"/>
    <w:rsid w:val="005363C7"/>
    <w:rsid w:val="00547E83"/>
    <w:rsid w:val="005545BE"/>
    <w:rsid w:val="00562479"/>
    <w:rsid w:val="005731CA"/>
    <w:rsid w:val="00587CCC"/>
    <w:rsid w:val="005A7F8D"/>
    <w:rsid w:val="005B157A"/>
    <w:rsid w:val="005B7B6B"/>
    <w:rsid w:val="005E036A"/>
    <w:rsid w:val="005E1A67"/>
    <w:rsid w:val="005E383E"/>
    <w:rsid w:val="006145E4"/>
    <w:rsid w:val="00617BB9"/>
    <w:rsid w:val="0062483C"/>
    <w:rsid w:val="0063431F"/>
    <w:rsid w:val="0065784F"/>
    <w:rsid w:val="006669FF"/>
    <w:rsid w:val="00684318"/>
    <w:rsid w:val="006855AC"/>
    <w:rsid w:val="00691DE6"/>
    <w:rsid w:val="0069576C"/>
    <w:rsid w:val="006A746E"/>
    <w:rsid w:val="006B2063"/>
    <w:rsid w:val="006F53EC"/>
    <w:rsid w:val="007300FB"/>
    <w:rsid w:val="0074776E"/>
    <w:rsid w:val="00755E58"/>
    <w:rsid w:val="007604B3"/>
    <w:rsid w:val="0076544D"/>
    <w:rsid w:val="0076665F"/>
    <w:rsid w:val="00773DAF"/>
    <w:rsid w:val="007774CA"/>
    <w:rsid w:val="007820E4"/>
    <w:rsid w:val="007B3775"/>
    <w:rsid w:val="007C5B53"/>
    <w:rsid w:val="007E07AB"/>
    <w:rsid w:val="007F44C2"/>
    <w:rsid w:val="007F6598"/>
    <w:rsid w:val="008005DB"/>
    <w:rsid w:val="008033FA"/>
    <w:rsid w:val="0082700A"/>
    <w:rsid w:val="00861459"/>
    <w:rsid w:val="00872F8D"/>
    <w:rsid w:val="0088589A"/>
    <w:rsid w:val="00895153"/>
    <w:rsid w:val="0089721F"/>
    <w:rsid w:val="008B443D"/>
    <w:rsid w:val="008C51B1"/>
    <w:rsid w:val="008D738B"/>
    <w:rsid w:val="008E0B48"/>
    <w:rsid w:val="00900948"/>
    <w:rsid w:val="00905FDD"/>
    <w:rsid w:val="00910AA2"/>
    <w:rsid w:val="00913A62"/>
    <w:rsid w:val="0092171B"/>
    <w:rsid w:val="0094145B"/>
    <w:rsid w:val="00946FAC"/>
    <w:rsid w:val="00963B73"/>
    <w:rsid w:val="009657C2"/>
    <w:rsid w:val="00983874"/>
    <w:rsid w:val="00996CDE"/>
    <w:rsid w:val="009A5C7D"/>
    <w:rsid w:val="009B7712"/>
    <w:rsid w:val="009D0504"/>
    <w:rsid w:val="009F1293"/>
    <w:rsid w:val="00A25F60"/>
    <w:rsid w:val="00A3358E"/>
    <w:rsid w:val="00A3493D"/>
    <w:rsid w:val="00A45F68"/>
    <w:rsid w:val="00A54276"/>
    <w:rsid w:val="00A550B1"/>
    <w:rsid w:val="00A77B25"/>
    <w:rsid w:val="00A902AC"/>
    <w:rsid w:val="00A94C12"/>
    <w:rsid w:val="00AB3207"/>
    <w:rsid w:val="00AB4A11"/>
    <w:rsid w:val="00AB4E6C"/>
    <w:rsid w:val="00AD40CE"/>
    <w:rsid w:val="00AE3657"/>
    <w:rsid w:val="00AE4268"/>
    <w:rsid w:val="00AF404A"/>
    <w:rsid w:val="00B15367"/>
    <w:rsid w:val="00B26E63"/>
    <w:rsid w:val="00B34471"/>
    <w:rsid w:val="00B46BF9"/>
    <w:rsid w:val="00B6394B"/>
    <w:rsid w:val="00B733A6"/>
    <w:rsid w:val="00B972E2"/>
    <w:rsid w:val="00BA19A0"/>
    <w:rsid w:val="00BA21D4"/>
    <w:rsid w:val="00BD7C1F"/>
    <w:rsid w:val="00BF4D3C"/>
    <w:rsid w:val="00C17266"/>
    <w:rsid w:val="00C27F6E"/>
    <w:rsid w:val="00C41097"/>
    <w:rsid w:val="00C464A0"/>
    <w:rsid w:val="00C65258"/>
    <w:rsid w:val="00C65B41"/>
    <w:rsid w:val="00C83F0D"/>
    <w:rsid w:val="00CF7075"/>
    <w:rsid w:val="00D12A16"/>
    <w:rsid w:val="00D258B3"/>
    <w:rsid w:val="00D34398"/>
    <w:rsid w:val="00D42D06"/>
    <w:rsid w:val="00D50C10"/>
    <w:rsid w:val="00D53223"/>
    <w:rsid w:val="00D62E0D"/>
    <w:rsid w:val="00D65463"/>
    <w:rsid w:val="00D76202"/>
    <w:rsid w:val="00D80334"/>
    <w:rsid w:val="00D85071"/>
    <w:rsid w:val="00D87C3D"/>
    <w:rsid w:val="00DA652F"/>
    <w:rsid w:val="00E06A1C"/>
    <w:rsid w:val="00E435C1"/>
    <w:rsid w:val="00E44A26"/>
    <w:rsid w:val="00E453E3"/>
    <w:rsid w:val="00E567E8"/>
    <w:rsid w:val="00E56946"/>
    <w:rsid w:val="00E56C10"/>
    <w:rsid w:val="00E57B15"/>
    <w:rsid w:val="00E6562B"/>
    <w:rsid w:val="00E7129A"/>
    <w:rsid w:val="00E81300"/>
    <w:rsid w:val="00E91F4C"/>
    <w:rsid w:val="00E95BD9"/>
    <w:rsid w:val="00EA37D7"/>
    <w:rsid w:val="00EA64A3"/>
    <w:rsid w:val="00EB34E9"/>
    <w:rsid w:val="00EC340A"/>
    <w:rsid w:val="00EF1777"/>
    <w:rsid w:val="00EF2060"/>
    <w:rsid w:val="00F043AA"/>
    <w:rsid w:val="00F142A1"/>
    <w:rsid w:val="00F24237"/>
    <w:rsid w:val="00F270CD"/>
    <w:rsid w:val="00F34BFB"/>
    <w:rsid w:val="00F40ED1"/>
    <w:rsid w:val="00F521E0"/>
    <w:rsid w:val="00FC501E"/>
    <w:rsid w:val="00FD4D46"/>
    <w:rsid w:val="00FD4E13"/>
    <w:rsid w:val="00FE67A9"/>
    <w:rsid w:val="00FE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455EAD"/>
  <w15:docId w15:val="{3F1B0435-4904-4281-BE9C-3732F724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e-D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71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1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71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1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1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1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rsid w:val="00253349"/>
    <w:pPr>
      <w:framePr w:wrap="around"/>
      <w:spacing w:after="200" w:line="276" w:lineRule="auto"/>
      <w:ind w:left="0"/>
    </w:pPr>
    <w:rPr>
      <w:rFonts w:cstheme="minorHAnsi"/>
      <w:b/>
      <w:color w:val="112F51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12F51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 w:hAnchor="text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 w:hAnchor="text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8771D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NoSpacing">
    <w:name w:val="No Spacing"/>
    <w:uiPriority w:val="1"/>
    <w:qFormat/>
    <w:rsid w:val="0028771D"/>
    <w:pPr>
      <w:spacing w:after="0" w:line="240" w:lineRule="auto"/>
    </w:pPr>
  </w:style>
  <w:style w:type="paragraph" w:customStyle="1" w:styleId="Content">
    <w:name w:val="Content"/>
    <w:basedOn w:val="Normal"/>
    <w:link w:val="ContentChar"/>
    <w:rsid w:val="000E7E1B"/>
    <w:pPr>
      <w:framePr w:wrap="around" w:hAnchor="text" w:y="334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71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71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71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71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71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71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71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771D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8771D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1D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71D"/>
    <w:rPr>
      <w:color w:val="17406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8771D"/>
    <w:rPr>
      <w:b/>
      <w:bCs/>
    </w:rPr>
  </w:style>
  <w:style w:type="character" w:styleId="Emphasis">
    <w:name w:val="Emphasis"/>
    <w:basedOn w:val="DefaultParagraphFont"/>
    <w:uiPriority w:val="20"/>
    <w:qFormat/>
    <w:rsid w:val="0028771D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8771D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771D"/>
    <w:rPr>
      <w:i/>
      <w:iCs/>
      <w:color w:val="089BA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1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71D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877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877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771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8771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8771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71D"/>
    <w:pPr>
      <w:outlineLvl w:val="9"/>
    </w:pPr>
  </w:style>
  <w:style w:type="paragraph" w:styleId="ListParagraph">
    <w:name w:val="List Paragraph"/>
    <w:basedOn w:val="Normal"/>
    <w:uiPriority w:val="34"/>
    <w:qFormat/>
    <w:rsid w:val="000A6EA8"/>
    <w:pPr>
      <w:spacing w:line="259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27F6E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6" Type="http://schemas.openxmlformats.org/officeDocument/2006/relationships/hyperlink" Target="mailto:svbstp@gmail.com" TargetMode="External"/><Relationship Id="rId5" Type="http://schemas.openxmlformats.org/officeDocument/2006/relationships/hyperlink" Target="mailto:svbstp@gmail.com" TargetMode="External"/><Relationship Id="rId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%20DRIVE\Personnel\personnel%20Guinea\SARVEKSHA%20BTP\COMPANY%20FORMATION%20DOCUMENTS\SVBSTP%20LETTER%20HEAD%20TEMPLATE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980D5E-DA2B-48AF-AA49-1DDE1A76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SVBSTP LETTER HEAD TEMPLATE</Template>
  <TotalTime>45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Preeti Godabole</cp:lastModifiedBy>
  <cp:revision>6</cp:revision>
  <cp:lastPrinted>2024-10-17T08:14:00Z</cp:lastPrinted>
  <dcterms:created xsi:type="dcterms:W3CDTF">2025-11-17T08:14:00Z</dcterms:created>
  <dcterms:modified xsi:type="dcterms:W3CDTF">2025-11-18T15:31:00Z</dcterms:modified>
</cp:coreProperties>
</file>