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16cid w16 w16cex w16sdtdh w16sdtfl w16du wp14">
  <ns0:body>
    <ns0:p/>
    <ns0:sectPr ns0:rsidR="002F713C" ns0:rsidRPr="00497C14" ns0:rsidSect="008B443D">
      <ns0:headerReference ns0:type="even" ns2:id="rId9"/>
      <ns0:headerReference ns0:type="default" ns2:id="rId10"/>
      <ns0:footerReference ns0:type="even" ns2:id="rId11"/>
      <ns0:footerReference ns0:type="default" ns2:id="rId12"/>
      <ns0:headerReference ns0:type="first" ns2:id="rId13"/>
      <ns0:footerReference ns0:type="first" ns2:id="rId14"/>
      <ns0:type ns0:val="continuous"/>
      <ns0:pgSz ns0:w="11907" ns0:h="16839" ns0:code="9"/>
      <ns0:pgMar ns0:top="720" ns0:right="720" ns0:bottom="720" ns0:left="1080" ns0:header="0" ns0:footer="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A0D9" w14:textId="77777777" w:rsidR="00621868" w:rsidRDefault="00621868" w:rsidP="000E7E1B">
      <w:r>
        <w:separator/>
      </w:r>
    </w:p>
  </w:endnote>
  <w:endnote w:type="continuationSeparator" w:id="0">
    <w:p w14:paraId="0E570E18" w14:textId="77777777" w:rsidR="00621868" w:rsidRDefault="00621868" w:rsidP="000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4DF2" w14:textId="77777777" w:rsidR="000E7E1B" w:rsidRDefault="000E7E1B" w:rsidP="000E7E1B">
    <w:pPr>
      <w:pStyle w:val="Footer"/>
      <w:framePr w:wrap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DABA" w14:textId="5BB662A1" w:rsidR="00497C14" w:rsidRDefault="00497C14" w:rsidP="00497C14">
    <w:pPr>
      <w:spacing w:after="0"/>
      <w:jc w:val="center"/>
      <w:rPr>
        <w:rFonts w:ascii="Times New Roman" w:hAnsi="Times New Roman" w:cs="Times New Roman"/>
        <w:sz w:val="14"/>
        <w:szCs w:val="14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AEA4DD" wp14:editId="56DB762F">
              <wp:simplePos x="0" y="0"/>
              <wp:positionH relativeFrom="margin">
                <wp:posOffset>-627380</wp:posOffset>
              </wp:positionH>
              <wp:positionV relativeFrom="paragraph">
                <wp:posOffset>-22398</wp:posOffset>
              </wp:positionV>
              <wp:extent cx="7310071" cy="12016"/>
              <wp:effectExtent l="19050" t="19050" r="24765" b="26670"/>
              <wp:wrapNone/>
              <wp:docPr id="1872283572" name="Straight Connector 18722835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10071" cy="12016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E7D770" id="Straight Connector 187228357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4pt,-1.75pt" to="526.2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" strokecolor="#099" strokeweight="2.2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sz w:val="14"/>
        <w:szCs w:val="14"/>
      </w:rPr>
      <w:t>Infrastructure; Building and Public Works; Mining and Terch Services.</w:t>
    </w:r>
  </w:p>
  <w:p w14:paraId="44E30CA8" w14:textId="15A5DA75" w:rsidR="000A6EA8" w:rsidRPr="000A6EA8" w:rsidRDefault="00497C14" w:rsidP="00497C14">
    <w:pPr>
      <w:spacing w:after="0"/>
      <w:ind w:left="2160" w:firstLine="72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Reg. No. LLPIN-ACS-0698</w:t>
    </w:r>
    <w:r>
      <w:rPr>
        <w:rFonts w:ascii="Times New Roman" w:hAnsi="Times New Roman" w:cs="Times New Roman"/>
        <w:sz w:val="14"/>
        <w:szCs w:val="14"/>
      </w:rPr>
      <w:tab/>
    </w:r>
    <w:r>
      <w:rPr>
        <w:rFonts w:ascii="Times New Roman" w:hAnsi="Times New Roman" w:cs="Times New Roman"/>
        <w:sz w:val="14"/>
        <w:szCs w:val="14"/>
      </w:rPr>
      <w:tab/>
    </w:r>
    <w:r>
      <w:rPr>
        <w:rFonts w:ascii="Times New Roman" w:hAnsi="Times New Roman" w:cs="Times New Roman"/>
        <w:sz w:val="14"/>
        <w:szCs w:val="14"/>
      </w:rPr>
      <w:tab/>
    </w:r>
    <w:r>
      <w:rPr>
        <w:rFonts w:ascii="Times New Roman" w:hAnsi="Times New Roman" w:cs="Times New Roman"/>
        <w:sz w:val="14"/>
        <w:szCs w:val="14"/>
      </w:rPr>
      <w:tab/>
    </w:r>
    <w:r>
      <w:rPr>
        <w:rFonts w:ascii="Times New Roman" w:hAnsi="Times New Roman" w:cs="Times New Roman"/>
        <w:sz w:val="14"/>
        <w:szCs w:val="14"/>
      </w:rPr>
      <w:tab/>
    </w:r>
    <w:r w:rsidRPr="00497C14">
      <w:rPr>
        <w:rFonts w:ascii="Times New Roman" w:hAnsi="Times New Roman" w:cs="Times New Roman"/>
        <w:color w:val="7F7F7F" w:themeColor="background1" w:themeShade="7F"/>
        <w:spacing w:val="60"/>
        <w:sz w:val="14"/>
        <w:szCs w:val="14"/>
      </w:rPr>
      <w:t>Page</w:t>
    </w:r>
    <w:r w:rsidRPr="00497C14">
      <w:rPr>
        <w:rFonts w:ascii="Times New Roman" w:hAnsi="Times New Roman" w:cs="Times New Roman"/>
        <w:sz w:val="14"/>
        <w:szCs w:val="14"/>
      </w:rPr>
      <w:t xml:space="preserve"> | </w:t>
    </w:r>
    <w:r w:rsidRPr="00497C14">
      <w:rPr>
        <w:rFonts w:ascii="Times New Roman" w:hAnsi="Times New Roman" w:cs="Times New Roman"/>
        <w:sz w:val="14"/>
        <w:szCs w:val="14"/>
      </w:rPr>
      <w:fldChar w:fldCharType="begin"/>
    </w:r>
    <w:r w:rsidRPr="00497C14">
      <w:rPr>
        <w:rFonts w:ascii="Times New Roman" w:hAnsi="Times New Roman" w:cs="Times New Roman"/>
        <w:sz w:val="14"/>
        <w:szCs w:val="14"/>
      </w:rPr>
      <w:instrText xml:space="preserve"> PAGE   \* MERGEFORMAT </w:instrText>
    </w:r>
    <w:r w:rsidRPr="00497C14">
      <w:rPr>
        <w:rFonts w:ascii="Times New Roman" w:hAnsi="Times New Roman" w:cs="Times New Roman"/>
        <w:sz w:val="14"/>
        <w:szCs w:val="14"/>
      </w:rPr>
      <w:fldChar w:fldCharType="separate"/>
    </w:r>
    <w:r w:rsidRPr="00497C14">
      <w:rPr>
        <w:rFonts w:ascii="Times New Roman" w:hAnsi="Times New Roman" w:cs="Times New Roman"/>
        <w:b/>
        <w:bCs/>
        <w:noProof/>
        <w:sz w:val="14"/>
        <w:szCs w:val="14"/>
      </w:rPr>
      <w:t>1</w:t>
    </w:r>
    <w:r w:rsidRPr="00497C14">
      <w:rPr>
        <w:rFonts w:ascii="Times New Roman" w:hAnsi="Times New Roman" w:cs="Times New Roman"/>
        <w:b/>
        <w:bCs/>
        <w:noProof/>
        <w:sz w:val="14"/>
        <w:szCs w:val="14"/>
      </w:rPr>
      <w:fldChar w:fldCharType="end"/>
    </w:r>
  </w:p>
  <w:p w14:paraId="0D7363FF" w14:textId="55696737" w:rsidR="000466E6" w:rsidRPr="00A3493D" w:rsidRDefault="000466E6" w:rsidP="00C41097">
    <w:pPr>
      <w:pStyle w:val="Footer"/>
      <w:framePr w:wrap="auto"/>
      <w:jc w:val="center"/>
      <w:rPr>
        <w:rFonts w:ascii="Times New Roman" w:hAnsi="Times New Roman" w:cs="Times New Roman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31A5" w14:textId="77777777" w:rsidR="000E7E1B" w:rsidRDefault="000E7E1B" w:rsidP="000E7E1B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5A937" w14:textId="77777777" w:rsidR="00621868" w:rsidRDefault="00621868" w:rsidP="000E7E1B">
      <w:r>
        <w:separator/>
      </w:r>
    </w:p>
  </w:footnote>
  <w:footnote w:type="continuationSeparator" w:id="0">
    <w:p w14:paraId="526B7A1D" w14:textId="77777777" w:rsidR="00621868" w:rsidRDefault="00621868" w:rsidP="000E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0737" w14:textId="3268C5AD" w:rsidR="000E7E1B" w:rsidRDefault="00000000" w:rsidP="000E7E1B">
    <w:pPr>
      <w:pStyle w:val="Header"/>
      <w:framePr w:wrap="auto"/>
    </w:pPr>
    <w:r>
      <w:rPr>
        <w:noProof/>
      </w:rPr>
      <w:pict w14:anchorId="78744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9" o:spid="_x0000_s1032" type="#_x0000_t75" style="position:absolute;margin-left:0;margin-top:0;width:523.25pt;height:433.7pt;z-index:-251644928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B1CB6" w14:textId="39E5C580" w:rsidR="00510E26" w:rsidRDefault="00497C14" w:rsidP="000E7E1B">
    <w:pPr>
      <w:pStyle w:val="Header"/>
      <w:framePr w:wrap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301C2C20" wp14:editId="6238F4B2">
              <wp:simplePos x="0" y="0"/>
              <wp:positionH relativeFrom="column">
                <wp:posOffset>-399877</wp:posOffset>
              </wp:positionH>
              <wp:positionV relativeFrom="paragraph">
                <wp:posOffset>115974</wp:posOffset>
              </wp:positionV>
              <wp:extent cx="4724400" cy="1550000"/>
              <wp:effectExtent l="0" t="0" r="0" b="31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155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3D12FD" w14:textId="4079073F" w:rsidR="00510E26" w:rsidRPr="00497C14" w:rsidRDefault="00510E26">
                          <w:pPr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497C14"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 xml:space="preserve">Sarveksha </w:t>
                          </w:r>
                          <w:r w:rsidR="00497C14" w:rsidRPr="00497C14">
                            <w:rPr>
                              <w:rFonts w:ascii="Arial Black" w:hAnsi="Arial Black"/>
                              <w:b/>
                              <w:bCs/>
                              <w:sz w:val="36"/>
                              <w:szCs w:val="36"/>
                            </w:rPr>
                            <w:t>Realty &amp; Inframine LLP</w:t>
                          </w:r>
                        </w:p>
                        <w:p w14:paraId="47558359" w14:textId="77777777" w:rsidR="00497C14" w:rsidRPr="00BD7CCC" w:rsidRDefault="00497C14" w:rsidP="00497C14">
                          <w:pPr>
                            <w:pStyle w:val="NoSpacing"/>
                            <w:ind w:left="48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BD7CCC">
                            <w:rPr>
                              <w:b/>
                              <w:sz w:val="24"/>
                              <w:szCs w:val="24"/>
                            </w:rPr>
                            <w:t>Sparsh 303, Plot 101-102, Sec 44</w:t>
                          </w:r>
                        </w:p>
                        <w:p w14:paraId="369CBEEE" w14:textId="77777777" w:rsidR="00497C14" w:rsidRPr="00BD7CCC" w:rsidRDefault="00497C14" w:rsidP="00497C14">
                          <w:pPr>
                            <w:pStyle w:val="NoSpacing"/>
                            <w:ind w:left="48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BD7CCC">
                            <w:rPr>
                              <w:b/>
                              <w:sz w:val="24"/>
                              <w:szCs w:val="24"/>
                            </w:rPr>
                            <w:t>Seawoods, Navi Mumbai, 400706.</w:t>
                          </w:r>
                        </w:p>
                        <w:p w14:paraId="365582E2" w14:textId="77777777" w:rsidR="00497C14" w:rsidRPr="00BD7CCC" w:rsidRDefault="00497C14" w:rsidP="00497C14">
                          <w:pPr>
                            <w:pStyle w:val="NoSpacing"/>
                            <w:ind w:left="48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BD7CCC">
                            <w:rPr>
                              <w:b/>
                              <w:sz w:val="24"/>
                              <w:szCs w:val="24"/>
                            </w:rPr>
                            <w:t>Phone: (+91) 9769008220, (+224) 626407133,</w:t>
                          </w:r>
                        </w:p>
                        <w:p w14:paraId="098AEA74" w14:textId="77777777" w:rsidR="00497C14" w:rsidRDefault="00497C14" w:rsidP="00497C14">
                          <w:pPr>
                            <w:pStyle w:val="NoSpacing"/>
                            <w:ind w:left="48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BD7CCC">
                            <w:rPr>
                              <w:b/>
                              <w:sz w:val="24"/>
                              <w:szCs w:val="24"/>
                            </w:rPr>
                            <w:t xml:space="preserve">Email: </w:t>
                          </w:r>
                          <w:hyperlink r:id="rId1" w:history="1">
                            <w:r w:rsidRPr="00BD7CCC">
                              <w:rPr>
                                <w:rStyle w:val="Hyperlink"/>
                                <w:b/>
                                <w:sz w:val="24"/>
                                <w:szCs w:val="24"/>
                              </w:rPr>
                              <w:t>svbstp@gmail.com</w:t>
                            </w:r>
                          </w:hyperlink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, </w:t>
                          </w:r>
                          <w:hyperlink r:id="rId2" w:history="1">
                            <w:r w:rsidRPr="00791B2B">
                              <w:rPr>
                                <w:rStyle w:val="Hyperlink"/>
                                <w:b/>
                                <w:sz w:val="24"/>
                                <w:szCs w:val="24"/>
                              </w:rPr>
                              <w:t>sudheerg@sarveksha.com</w:t>
                            </w:r>
                          </w:hyperlink>
                        </w:p>
                        <w:p w14:paraId="5E6281D6" w14:textId="77777777" w:rsidR="00510E26" w:rsidRDefault="00510E2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1C2C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1.5pt;margin-top:9.15pt;width:372pt;height:122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" filled="f" stroked="f">
              <v:textbox>
                <w:txbxContent>
                  <w:p w14:paraId="183D12FD" w14:textId="4079073F" w:rsidR="00510E26" w:rsidRPr="00497C14" w:rsidRDefault="00510E26">
                    <w:pPr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</w:pPr>
                    <w:r w:rsidRPr="00497C14"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 xml:space="preserve">Sarveksha </w:t>
                    </w:r>
                    <w:r w:rsidR="00497C14" w:rsidRPr="00497C14">
                      <w:rPr>
                        <w:rFonts w:ascii="Arial Black" w:hAnsi="Arial Black"/>
                        <w:b/>
                        <w:bCs/>
                        <w:sz w:val="36"/>
                        <w:szCs w:val="36"/>
                      </w:rPr>
                      <w:t>Realty &amp; Inframine LLP</w:t>
                    </w:r>
                  </w:p>
                  <w:p w14:paraId="47558359" w14:textId="77777777" w:rsidR="00497C14" w:rsidRPr="00BD7CCC" w:rsidRDefault="00497C14" w:rsidP="00497C14">
                    <w:pPr>
                      <w:pStyle w:val="NoSpacing"/>
                      <w:ind w:left="48"/>
                      <w:rPr>
                        <w:b/>
                        <w:sz w:val="24"/>
                        <w:szCs w:val="24"/>
                      </w:rPr>
                    </w:pPr>
                    <w:r w:rsidRPr="00BD7CCC">
                      <w:rPr>
                        <w:b/>
                        <w:sz w:val="24"/>
                        <w:szCs w:val="24"/>
                      </w:rPr>
                      <w:t>Sparsh 303, Plot 101-102, Sec 44</w:t>
                    </w:r>
                  </w:p>
                  <w:p w14:paraId="369CBEEE" w14:textId="77777777" w:rsidR="00497C14" w:rsidRPr="00BD7CCC" w:rsidRDefault="00497C14" w:rsidP="00497C14">
                    <w:pPr>
                      <w:pStyle w:val="NoSpacing"/>
                      <w:ind w:left="48"/>
                      <w:rPr>
                        <w:b/>
                        <w:sz w:val="24"/>
                        <w:szCs w:val="24"/>
                      </w:rPr>
                    </w:pPr>
                    <w:r w:rsidRPr="00BD7CCC">
                      <w:rPr>
                        <w:b/>
                        <w:sz w:val="24"/>
                        <w:szCs w:val="24"/>
                      </w:rPr>
                      <w:t>Seawoods, Navi Mumbai, 400706.</w:t>
                    </w:r>
                  </w:p>
                  <w:p w14:paraId="365582E2" w14:textId="77777777" w:rsidR="00497C14" w:rsidRPr="00BD7CCC" w:rsidRDefault="00497C14" w:rsidP="00497C14">
                    <w:pPr>
                      <w:pStyle w:val="NoSpacing"/>
                      <w:ind w:left="48"/>
                      <w:rPr>
                        <w:b/>
                        <w:sz w:val="24"/>
                        <w:szCs w:val="24"/>
                      </w:rPr>
                    </w:pPr>
                    <w:r w:rsidRPr="00BD7CCC">
                      <w:rPr>
                        <w:b/>
                        <w:sz w:val="24"/>
                        <w:szCs w:val="24"/>
                      </w:rPr>
                      <w:t>Phone: (+91) 9769008220, (+224) 626407133,</w:t>
                    </w:r>
                  </w:p>
                  <w:p w14:paraId="098AEA74" w14:textId="77777777" w:rsidR="00497C14" w:rsidRDefault="00497C14" w:rsidP="00497C14">
                    <w:pPr>
                      <w:pStyle w:val="NoSpacing"/>
                      <w:ind w:left="48"/>
                      <w:rPr>
                        <w:b/>
                        <w:sz w:val="24"/>
                        <w:szCs w:val="24"/>
                      </w:rPr>
                    </w:pPr>
                    <w:r w:rsidRPr="00BD7CCC">
                      <w:rPr>
                        <w:b/>
                        <w:sz w:val="24"/>
                        <w:szCs w:val="24"/>
                      </w:rPr>
                      <w:t xml:space="preserve">Email: </w:t>
                    </w:r>
                    <w:hyperlink r:id="rId3" w:history="1">
                      <w:r w:rsidRPr="00BD7CCC">
                        <w:rPr>
                          <w:rStyle w:val="Hyperlink"/>
                          <w:b/>
                          <w:sz w:val="24"/>
                          <w:szCs w:val="24"/>
                        </w:rPr>
                        <w:t>svbstp@gmail.com</w:t>
                      </w:r>
                    </w:hyperlink>
                    <w:r>
                      <w:rPr>
                        <w:b/>
                        <w:sz w:val="24"/>
                        <w:szCs w:val="24"/>
                      </w:rPr>
                      <w:t xml:space="preserve">, </w:t>
                    </w:r>
                    <w:hyperlink r:id="rId4" w:history="1">
                      <w:r w:rsidRPr="00791B2B">
                        <w:rPr>
                          <w:rStyle w:val="Hyperlink"/>
                          <w:b/>
                          <w:sz w:val="24"/>
                          <w:szCs w:val="24"/>
                        </w:rPr>
                        <w:t>sudheerg@sarveksha.com</w:t>
                      </w:r>
                    </w:hyperlink>
                  </w:p>
                  <w:p w14:paraId="5E6281D6" w14:textId="77777777" w:rsidR="00510E26" w:rsidRDefault="00510E26"/>
                </w:txbxContent>
              </v:textbox>
              <w10:wrap type="square"/>
            </v:shape>
          </w:pict>
        </mc:Fallback>
      </mc:AlternateContent>
    </w:r>
    <w:r w:rsidR="005731CA">
      <w:rPr>
        <w:noProof/>
        <w:lang w:eastAsia="en-IN"/>
      </w:rPr>
      <w:drawing>
        <wp:anchor distT="0" distB="0" distL="114300" distR="114300" simplePos="0" relativeHeight="251667456" behindDoc="1" locked="0" layoutInCell="1" allowOverlap="1" wp14:anchorId="0B148928" wp14:editId="4868019E">
          <wp:simplePos x="0" y="0"/>
          <wp:positionH relativeFrom="page">
            <wp:posOffset>260350</wp:posOffset>
          </wp:positionH>
          <wp:positionV relativeFrom="page">
            <wp:posOffset>165100</wp:posOffset>
          </wp:positionV>
          <wp:extent cx="6973570" cy="1162050"/>
          <wp:effectExtent l="57150" t="19050" r="55880" b="95250"/>
          <wp:wrapNone/>
          <wp:docPr id="1909315514" name="Graphic 9" descr="gradient colored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 descr="gradient colored graphics"/>
                  <pic:cNvPicPr>
                    <a:picLocks noChangeAspect="1"/>
                  </pic:cNvPicPr>
                </pic:nvPicPr>
                <pic:blipFill>
                  <a:blip r:embed="rId5" cstate="print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artisticCement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3923" cy="1163775"/>
                  </a:xfrm>
                  <a:prstGeom prst="rect">
                    <a:avLst/>
                  </a:prstGeom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n-IN"/>
      </w:rPr>
      <w:pict w14:anchorId="440BF0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80" o:spid="_x0000_s1033" type="#_x0000_t75" style="position:absolute;margin-left:0;margin-top:0;width:523.25pt;height:433.7pt;z-index:-251643904;mso-position-horizontal:center;mso-position-horizontal-relative:margin;mso-position-vertical:center;mso-position-vertical-relative:margin" o:allowincell="f">
          <v:imagedata r:id="rId7" o:title="WATER MARK LOGO" gain="19661f" blacklevel="22938f"/>
          <w10:wrap anchorx="margin" anchory="margin"/>
        </v:shape>
      </w:pict>
    </w:r>
  </w:p>
  <w:p w14:paraId="13C8C493" w14:textId="3ED690A6" w:rsidR="00510E26" w:rsidRDefault="00A76B59" w:rsidP="000E7E1B">
    <w:pPr>
      <w:pStyle w:val="Header"/>
      <w:framePr w:wrap="auto"/>
    </w:pPr>
    <w:r w:rsidRPr="00743D77">
      <w:rPr>
        <w:noProof/>
        <w:lang w:eastAsia="en-IN"/>
      </w:rPr>
      <w:drawing>
        <wp:anchor distT="0" distB="0" distL="114300" distR="114300" simplePos="0" relativeHeight="251676672" behindDoc="0" locked="0" layoutInCell="1" allowOverlap="1" wp14:anchorId="711BC2B5" wp14:editId="229CCFFD">
          <wp:simplePos x="0" y="0"/>
          <wp:positionH relativeFrom="rightMargin">
            <wp:posOffset>-762635</wp:posOffset>
          </wp:positionH>
          <wp:positionV relativeFrom="paragraph">
            <wp:posOffset>17145</wp:posOffset>
          </wp:positionV>
          <wp:extent cx="772160" cy="914400"/>
          <wp:effectExtent l="0" t="0" r="8890" b="0"/>
          <wp:wrapSquare wrapText="bothSides"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sarveksha.jpg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16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19A441" w14:textId="6515DEF6" w:rsidR="00510E26" w:rsidRDefault="00510E26" w:rsidP="000E7E1B">
    <w:pPr>
      <w:pStyle w:val="Header"/>
      <w:framePr w:wrap="auto"/>
    </w:pPr>
  </w:p>
  <w:p w14:paraId="35AB7894" w14:textId="0900FB52" w:rsidR="00510E26" w:rsidRDefault="00510E26" w:rsidP="000E7E1B">
    <w:pPr>
      <w:pStyle w:val="Header"/>
      <w:framePr w:wrap="auto"/>
    </w:pPr>
  </w:p>
  <w:p w14:paraId="205D9582" w14:textId="169DB386" w:rsidR="005731CA" w:rsidRDefault="005731CA" w:rsidP="00BA21D4">
    <w:pPr>
      <w:pStyle w:val="Header"/>
      <w:framePr w:wrap="auto"/>
    </w:pPr>
  </w:p>
  <w:p w14:paraId="37396B76" w14:textId="6FE46684" w:rsidR="000E7E1B" w:rsidRDefault="00EC340A" w:rsidP="00BA21D4">
    <w:pPr>
      <w:pStyle w:val="Header"/>
      <w:framePr w:wrap="auto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07546" wp14:editId="70CC7BA4">
              <wp:simplePos x="0" y="0"/>
              <wp:positionH relativeFrom="page">
                <wp:posOffset>368300</wp:posOffset>
              </wp:positionH>
              <wp:positionV relativeFrom="paragraph">
                <wp:posOffset>115570</wp:posOffset>
              </wp:positionV>
              <wp:extent cx="6865620" cy="31750"/>
              <wp:effectExtent l="19050" t="19050" r="30480" b="254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5620" cy="3175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E38CE7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pt,9.1pt" to="569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" strokecolor="#099" strokeweight="2.2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2918" w14:textId="79B8E5DB" w:rsidR="000E7E1B" w:rsidRDefault="00000000" w:rsidP="000E7E1B">
    <w:pPr>
      <w:pStyle w:val="Header"/>
      <w:framePr w:wrap="auto"/>
    </w:pPr>
    <w:r>
      <w:rPr>
        <w:noProof/>
      </w:rPr>
      <w:pict w14:anchorId="4556EA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8" o:spid="_x0000_s1031" type="#_x0000_t75" style="position:absolute;margin-left:0;margin-top:0;width:523.25pt;height:433.7pt;z-index:-251645952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alt="Envelope" style="width:13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" o:bullet="t">
        <v:imagedata r:id="rId1" o:title="" croptop="-9007f" cropbottom="-9318f" cropright="-244f"/>
      </v:shape>
    </w:pict>
  </w:numPicBullet>
  <w:abstractNum w:abstractNumId="0" w15:restartNumberingAfterBreak="0">
    <w:nsid w:val="3C6D5BD2"/>
    <w:multiLevelType w:val="hybridMultilevel"/>
    <w:tmpl w:val="9DEA9622"/>
    <w:lvl w:ilvl="0" w:tplc="2064DC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87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A438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B0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DA00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32E3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6CD9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885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0D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854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26"/>
    <w:rsid w:val="00004749"/>
    <w:rsid w:val="000237A1"/>
    <w:rsid w:val="00025401"/>
    <w:rsid w:val="00026DB1"/>
    <w:rsid w:val="00033FBB"/>
    <w:rsid w:val="00042611"/>
    <w:rsid w:val="000466E6"/>
    <w:rsid w:val="0005170F"/>
    <w:rsid w:val="00077CE5"/>
    <w:rsid w:val="00085056"/>
    <w:rsid w:val="00097C6A"/>
    <w:rsid w:val="000A4F0D"/>
    <w:rsid w:val="000A6EA8"/>
    <w:rsid w:val="000B507B"/>
    <w:rsid w:val="000C1699"/>
    <w:rsid w:val="000E3189"/>
    <w:rsid w:val="000E66AE"/>
    <w:rsid w:val="000E7E1B"/>
    <w:rsid w:val="000F52D3"/>
    <w:rsid w:val="00113300"/>
    <w:rsid w:val="00121187"/>
    <w:rsid w:val="0013466A"/>
    <w:rsid w:val="001434DE"/>
    <w:rsid w:val="00145DE2"/>
    <w:rsid w:val="001535F3"/>
    <w:rsid w:val="001564AA"/>
    <w:rsid w:val="00172642"/>
    <w:rsid w:val="001730C3"/>
    <w:rsid w:val="001765D7"/>
    <w:rsid w:val="001A25A5"/>
    <w:rsid w:val="001B4922"/>
    <w:rsid w:val="001E10B7"/>
    <w:rsid w:val="001E6EF6"/>
    <w:rsid w:val="001E793D"/>
    <w:rsid w:val="002113B6"/>
    <w:rsid w:val="00212E89"/>
    <w:rsid w:val="00226FC1"/>
    <w:rsid w:val="00231C9E"/>
    <w:rsid w:val="00253349"/>
    <w:rsid w:val="00254A38"/>
    <w:rsid w:val="002575CE"/>
    <w:rsid w:val="002679F5"/>
    <w:rsid w:val="00285BEE"/>
    <w:rsid w:val="0028771D"/>
    <w:rsid w:val="00291927"/>
    <w:rsid w:val="002B565A"/>
    <w:rsid w:val="002C064F"/>
    <w:rsid w:val="002E5BC7"/>
    <w:rsid w:val="002E635C"/>
    <w:rsid w:val="002F6088"/>
    <w:rsid w:val="002F6F3F"/>
    <w:rsid w:val="002F713C"/>
    <w:rsid w:val="0032363F"/>
    <w:rsid w:val="00333E77"/>
    <w:rsid w:val="0034712F"/>
    <w:rsid w:val="003476AA"/>
    <w:rsid w:val="00382592"/>
    <w:rsid w:val="003A5D82"/>
    <w:rsid w:val="003A6C87"/>
    <w:rsid w:val="003B1299"/>
    <w:rsid w:val="003C7C80"/>
    <w:rsid w:val="003D69FF"/>
    <w:rsid w:val="00423824"/>
    <w:rsid w:val="00424685"/>
    <w:rsid w:val="00426104"/>
    <w:rsid w:val="00433DA7"/>
    <w:rsid w:val="00461E7B"/>
    <w:rsid w:val="00463797"/>
    <w:rsid w:val="00467922"/>
    <w:rsid w:val="0049227B"/>
    <w:rsid w:val="004922CA"/>
    <w:rsid w:val="00492752"/>
    <w:rsid w:val="00493ED0"/>
    <w:rsid w:val="00497C14"/>
    <w:rsid w:val="004B77A0"/>
    <w:rsid w:val="004C2846"/>
    <w:rsid w:val="004E2E6C"/>
    <w:rsid w:val="004F2C14"/>
    <w:rsid w:val="004F53F8"/>
    <w:rsid w:val="00510E26"/>
    <w:rsid w:val="005301AC"/>
    <w:rsid w:val="0053080B"/>
    <w:rsid w:val="005363C7"/>
    <w:rsid w:val="00547E83"/>
    <w:rsid w:val="005545BE"/>
    <w:rsid w:val="00562479"/>
    <w:rsid w:val="005731CA"/>
    <w:rsid w:val="005A7F8D"/>
    <w:rsid w:val="005B157A"/>
    <w:rsid w:val="005B7B6B"/>
    <w:rsid w:val="005E036A"/>
    <w:rsid w:val="005E1A67"/>
    <w:rsid w:val="005E383E"/>
    <w:rsid w:val="00621868"/>
    <w:rsid w:val="0062483C"/>
    <w:rsid w:val="0063431F"/>
    <w:rsid w:val="0065784F"/>
    <w:rsid w:val="006669FF"/>
    <w:rsid w:val="00684318"/>
    <w:rsid w:val="006855AC"/>
    <w:rsid w:val="00691DE6"/>
    <w:rsid w:val="0069576C"/>
    <w:rsid w:val="006A746E"/>
    <w:rsid w:val="006B2063"/>
    <w:rsid w:val="006F53EC"/>
    <w:rsid w:val="007300FB"/>
    <w:rsid w:val="0074776E"/>
    <w:rsid w:val="00755E58"/>
    <w:rsid w:val="007604B3"/>
    <w:rsid w:val="0076544D"/>
    <w:rsid w:val="0076665F"/>
    <w:rsid w:val="00773DAF"/>
    <w:rsid w:val="007774CA"/>
    <w:rsid w:val="007820E4"/>
    <w:rsid w:val="007B3775"/>
    <w:rsid w:val="007C5B53"/>
    <w:rsid w:val="007E07AB"/>
    <w:rsid w:val="007F44C2"/>
    <w:rsid w:val="007F6598"/>
    <w:rsid w:val="008033FA"/>
    <w:rsid w:val="0082700A"/>
    <w:rsid w:val="00861459"/>
    <w:rsid w:val="00872F8D"/>
    <w:rsid w:val="0088589A"/>
    <w:rsid w:val="00895153"/>
    <w:rsid w:val="0089721F"/>
    <w:rsid w:val="008B443D"/>
    <w:rsid w:val="008C51B1"/>
    <w:rsid w:val="008D738B"/>
    <w:rsid w:val="008E0B48"/>
    <w:rsid w:val="00900948"/>
    <w:rsid w:val="00905FDD"/>
    <w:rsid w:val="00910AA2"/>
    <w:rsid w:val="00913A62"/>
    <w:rsid w:val="0092171B"/>
    <w:rsid w:val="0094145B"/>
    <w:rsid w:val="00946FAC"/>
    <w:rsid w:val="00963B73"/>
    <w:rsid w:val="009657C2"/>
    <w:rsid w:val="00983874"/>
    <w:rsid w:val="00996CDE"/>
    <w:rsid w:val="009A5C7D"/>
    <w:rsid w:val="009B7712"/>
    <w:rsid w:val="009D0504"/>
    <w:rsid w:val="009F1293"/>
    <w:rsid w:val="00A25F60"/>
    <w:rsid w:val="00A3358E"/>
    <w:rsid w:val="00A3493D"/>
    <w:rsid w:val="00A45F68"/>
    <w:rsid w:val="00A54276"/>
    <w:rsid w:val="00A550B1"/>
    <w:rsid w:val="00A76B59"/>
    <w:rsid w:val="00A902AC"/>
    <w:rsid w:val="00A94C12"/>
    <w:rsid w:val="00AB3207"/>
    <w:rsid w:val="00AB4E6C"/>
    <w:rsid w:val="00AD40CE"/>
    <w:rsid w:val="00AE3657"/>
    <w:rsid w:val="00AE4268"/>
    <w:rsid w:val="00AF404A"/>
    <w:rsid w:val="00B15367"/>
    <w:rsid w:val="00B26E63"/>
    <w:rsid w:val="00B34471"/>
    <w:rsid w:val="00B46BF9"/>
    <w:rsid w:val="00B6394B"/>
    <w:rsid w:val="00B733A6"/>
    <w:rsid w:val="00B972E2"/>
    <w:rsid w:val="00BA19A0"/>
    <w:rsid w:val="00BA21D4"/>
    <w:rsid w:val="00BF4D3C"/>
    <w:rsid w:val="00BF5A98"/>
    <w:rsid w:val="00C17266"/>
    <w:rsid w:val="00C41097"/>
    <w:rsid w:val="00C464A0"/>
    <w:rsid w:val="00C65258"/>
    <w:rsid w:val="00C65B41"/>
    <w:rsid w:val="00C83F0D"/>
    <w:rsid w:val="00CA4097"/>
    <w:rsid w:val="00CF7075"/>
    <w:rsid w:val="00D12A16"/>
    <w:rsid w:val="00D258B3"/>
    <w:rsid w:val="00D34398"/>
    <w:rsid w:val="00D42D06"/>
    <w:rsid w:val="00D50C10"/>
    <w:rsid w:val="00D53223"/>
    <w:rsid w:val="00D62E0D"/>
    <w:rsid w:val="00D65463"/>
    <w:rsid w:val="00D76202"/>
    <w:rsid w:val="00D80334"/>
    <w:rsid w:val="00D85071"/>
    <w:rsid w:val="00D87C3D"/>
    <w:rsid w:val="00E06A1C"/>
    <w:rsid w:val="00E435C1"/>
    <w:rsid w:val="00E44A26"/>
    <w:rsid w:val="00E453E3"/>
    <w:rsid w:val="00E567E8"/>
    <w:rsid w:val="00E56946"/>
    <w:rsid w:val="00E56C10"/>
    <w:rsid w:val="00E6562B"/>
    <w:rsid w:val="00E7129A"/>
    <w:rsid w:val="00E81300"/>
    <w:rsid w:val="00E91F4C"/>
    <w:rsid w:val="00E95BD9"/>
    <w:rsid w:val="00EA37D7"/>
    <w:rsid w:val="00EA64A3"/>
    <w:rsid w:val="00EB34E9"/>
    <w:rsid w:val="00EC340A"/>
    <w:rsid w:val="00EF1777"/>
    <w:rsid w:val="00EF2060"/>
    <w:rsid w:val="00F043AA"/>
    <w:rsid w:val="00F142A1"/>
    <w:rsid w:val="00F24237"/>
    <w:rsid w:val="00F270CD"/>
    <w:rsid w:val="00F34BFB"/>
    <w:rsid w:val="00F40ED1"/>
    <w:rsid w:val="00F521E0"/>
    <w:rsid w:val="00FC501E"/>
    <w:rsid w:val="00FD4D46"/>
    <w:rsid w:val="00FD4E13"/>
    <w:rsid w:val="00FE67A9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55EAD"/>
  <w15:docId w15:val="{3F1B0435-4904-4281-BE9C-3732F724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  <w:style w:type="paragraph" w:styleId="ListParagraph">
    <w:name w:val="List Paragraph"/>
    <w:basedOn w:val="Normal"/>
    <w:uiPriority w:val="34"/>
    <w:qFormat/>
    <w:rsid w:val="000A6EA8"/>
    <w:pPr>
      <w:spacing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97C14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hyperlink" Target="mailto:svbstp@gmail.com" TargetMode="External"/><Relationship Id="rId7" Type="http://schemas.openxmlformats.org/officeDocument/2006/relationships/image" Target="media/image2.png"/><Relationship Id="rId2" Type="http://schemas.openxmlformats.org/officeDocument/2006/relationships/hyperlink" Target="mailto:sudheerg@sarveksha.com" TargetMode="External"/><Relationship Id="rId1" Type="http://schemas.openxmlformats.org/officeDocument/2006/relationships/hyperlink" Target="mailto:svbstp@gmail.com" TargetMode="External"/><Relationship Id="rId6" Type="http://schemas.microsoft.com/office/2007/relationships/hdphoto" Target="media/hdphoto1.wdp"/><Relationship Id="rId5" Type="http://schemas.openxmlformats.org/officeDocument/2006/relationships/image" Target="media/image3.png"/><Relationship Id="rId4" Type="http://schemas.openxmlformats.org/officeDocument/2006/relationships/hyperlink" Target="mailto:sudheerg@sarveksha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%20DRIVE\Personnel\personnel%20Guinea\SARVEKSHA%20BTP\COMPANY%20FORMATION%20DOCUMENTS\SVBSTP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980D5E-DA2B-48AF-AA49-1DDE1A76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Preeti Godabole</cp:lastModifiedBy>
  <cp:revision>3</cp:revision>
  <cp:lastPrinted>2024-10-17T08:14:00Z</cp:lastPrinted>
  <dcterms:created xsi:type="dcterms:W3CDTF">2025-11-28T10:26:00Z</dcterms:created>
  <dcterms:modified xsi:type="dcterms:W3CDTF">2025-11-28T10:36:00Z</dcterms:modified>
</cp:coreProperties>
</file>